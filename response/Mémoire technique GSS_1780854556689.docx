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GSS - Global Security Service</w:t>
      </w:r>
      <w:r w:rsidR="00992BA2" w:rsidRPr="0070148D">
        <w:rPr>
          <w:bCs/>
          <w:sz w:val="20"/>
          <w:szCs w:val="20"/>
        </w:rPr>
        <w:t/>
      </w:r>
      <w:r w:rsidRPr="0070148D">
        <w:rPr>
          <w:bCs/>
          <w:sz w:val="20"/>
          <w:szCs w:val="20"/>
        </w:rPr>
        <w:t/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12 rue de la République, 76000 Rouen</w:t>
      </w:r>
      <w:r w:rsidR="00D310DD">
        <w:rPr>
          <w:bCs/>
          <w:sz w:val="20"/>
          <w:szCs w:val="20"/>
        </w:rPr>
        <w:t/>
      </w:r>
      <w:proofErr w:type="gramStart"/>
      <w:r w:rsidR="00D310DD">
        <w:rPr>
          <w:bCs/>
          <w:sz w:val="20"/>
          <w:szCs w:val="20"/>
        </w:rPr>
        <w:t/>
      </w:r>
      <w:proofErr w:type="gramEnd"/>
      <w:r w:rsidR="00D310DD">
        <w:rPr>
          <w:bCs/>
          <w:sz w:val="20"/>
          <w:szCs w:val="20"/>
        </w:rPr>
        <w:t/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Normandie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45 avenue du Mont-Riboudet, 76000 Rouen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812 345 678 00013</w:t>
      </w: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AUT-076-2025-01-31-20200000001</w:t>
      </w:r>
      <w:r>
        <w:rPr>
          <w:sz w:val="20"/>
          <w:szCs w:val="20"/>
        </w:rPr>
        <w:t/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31/01/2025</w:t>
      </w:r>
      <w:r>
        <w:rPr>
          <w:sz w:val="20"/>
          <w:szCs w:val="20"/>
        </w:rPr>
        <w:t/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M. Jean-Marc MARCHANI</w:t>
      </w:r>
      <w:r w:rsidR="00D310DD">
        <w:rPr>
          <w:sz w:val="20"/>
          <w:szCs w:val="20"/>
        </w:rPr>
        <w:t/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AUT-076-2025-01-31-20200000001</w:t>
      </w:r>
      <w:r w:rsidR="00DF6A87" w:rsidRPr="00DF6A8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31/01/2025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>M. Jean-Marc MARCHANI, AGR-076-2024-12-31-20190000001</w:t>
      </w:r>
      <w:r w:rsidR="00392AB7">
        <w:rPr>
          <w:sz w:val="20"/>
          <w:szCs w:val="20"/>
        </w:rPr>
        <w:t/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mme.vache@gss-securite.fr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02 35 XX XX XX</w:t>
      </w:r>
      <w:r>
        <w:rPr>
          <w:sz w:val="20"/>
          <w:szCs w:val="20"/>
        </w:rPr>
        <w:t/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Oui, 812 345 678 00013</w:t>
      </w:r>
      <w:r w:rsidR="00D310DD" w:rsidRPr="00E51B24">
        <w:rPr>
          <w:sz w:val="20"/>
          <w:szCs w:val="20"/>
        </w:rPr>
        <w:t/>
      </w:r>
      <w:r w:rsidRPr="00E51B24">
        <w:rPr>
          <w:sz w:val="20"/>
          <w:szCs w:val="20"/>
        </w:rPr>
        <w:t/>
      </w:r>
      <w:r w:rsidR="00D310DD" w:rsidRPr="00E51B24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~250 agents</w:t>
      </w:r>
      <w:r w:rsidR="00D310DD">
        <w:rPr>
          <w:sz w:val="20"/>
          <w:szCs w:val="20"/>
        </w:rPr>
        <w:t/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~80 agents</w:t>
      </w:r>
      <w:r w:rsidR="00D310DD">
        <w:rPr>
          <w:sz w:val="20"/>
          <w:szCs w:val="20"/>
        </w:rPr>
        <w:t/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~35 agents</w:t>
      </w:r>
      <w:r w:rsidR="00D310DD">
        <w:rPr>
          <w:sz w:val="20"/>
          <w:szCs w:val="20"/>
        </w:rPr>
        <w:t/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Les profils retenus pour les différents postes incluent des agents de sécurité qualifiés avec CQP APS et SSIAP 1, ainsi que des chefs d'équipe SSIAP 2 expérimentés. Chaque agent est formé aux consignes spécifiques de l'Université de Rouen Normandie et dispose d'une expérience significative dans le domaine de la sécurité universitaire.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Environ 25 ETP pour l'ensemble des sites</w:t>
      </w:r>
      <w:r w:rsidR="00856AD9"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90%</w:t>
      </w:r>
      <w:r w:rsidR="00D310DD">
        <w:rPr>
          <w:bCs/>
          <w:sz w:val="18"/>
          <w:szCs w:val="18"/>
        </w:rPr>
        <w:t/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8 agents (4 matin, 4 après-midi)</w:t>
            </w: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 agents (1 matin, 1 après-midi)</w:t>
            </w: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 agents (1 matin, 1 après-midi)</w:t>
            </w: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 agents (1 matin, 1 après-midi)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 agent (1 matin)</w:t>
            </w: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GSS collabore avec des partenaires locaux tels que Normandie Sécurité et Vigie Protection pour assurer une flexibilité et une réactivité optimales.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/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Ces partenaires sont sélectionnés pour leur expertise et leur connaissance des spécificités régionales.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Ils sont également certifiés et respectent les normes de qualité exigées par GSS.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Cette collaboration permet de garantir une continuité de service même en cas de besoin urgent de renforts.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GSS s'assure que tous les sous-traitants respectent les mêmes standards de qualité et de sécurité que ceux appliqués par GSS.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Les sous-traitants sont régulièrement audités pour garantir le respect des engagements contractuels.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veille à ce que les agents sous-traités soient intégrés dans le dispositif de formation continue.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Des réunions régulières sont organisées pour coordonner les actions et partager les retours d'expérience.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 système de contrôle électronique proposé par GSS inclut des pointeaux NFC installés stratégiquement sur chaque site pour assurer un suivi précis des rondes.</w:t>
      </w:r>
      <w:r>
        <w:rPr>
          <w:sz w:val="18"/>
          <w:szCs w:val="18"/>
        </w:rPr>
        <w:t/>
      </w:r>
      <w:r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Les incidents sont reportés via une application mobile dédiée, permettant la prise de photos et la rédaction de rapports détaillés.)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 logiciel utilisé pour le reporting est sécurisé et conforme aux normes RGPD, garantissant la confidentialité des données.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utilise un logiciel de gestion des rondes qui permet de générer des rapports automatisés et de suivre en temps réel l'activité des agents.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/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agents sont équipés de smartphones professionnels pour accéder au système de contrôle et communiquer avec le PC sécurité.</w:t>
      </w:r>
      <w:r w:rsidRPr="0070148D">
        <w:rPr>
          <w:sz w:val="18"/>
          <w:szCs w:val="18"/>
        </w:rPr>
        <w:lastRenderedPageBreak/>
        <w:t/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Des formations régulières sont dispensées pour assurer une maîtrise parfaite des outils technologiques par les agents.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Oui, GSS fournit des équipements de protection individuelle adaptés aux risques spécifiques, incluant des gilets anti-coups, anti-lame et pare-balles.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/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Ces équipements sont régulièrement vérifiés et renouvelés pour garantir leur efficacité.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agents reçoivent une formation spécifique à l'utilisation de ces équipements pour maximiser leur sécurité.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s'engage à fournir des équipements de la plus haute qualité, certifiés selon les normes en vigueur.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Un suivi rigoureux est effectué pour s'assurer que chaque agent dispose des équipements nécessaires à sa mission.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équipements sont adaptés aux conditions spécifiques de chaque site et aux missions des agents.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veille à ce que les agents soient toujours équipés de manière adéquate, même en cas de changement de mission ou de site.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équipements sont stockés et entretenus dans des conditions optimales pour garantir leur durabilité.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met en place un système de suivi des équipements pour éviter toute rupture de stock ou défaillance.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agents sont formés à l'entretien de leurs équipements pour prolonger leur durée de vie.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GSS est certifiée ISO 9001, APSAD R81, et APSAD R31 (P3), garantissant un haut niveau de qualité et de sécurité dans ses prestations.</w:t>
      </w:r>
      <w:r w:rsidR="00D310DD">
        <w:rPr>
          <w:sz w:val="20"/>
          <w:szCs w:val="20"/>
        </w:rPr>
        <w:t/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Ces certifications sont régulièrement renouvelées et auditées par des organismes indépendants.</w:t>
      </w:r>
      <w:r w:rsidR="00D310DD">
        <w:rPr>
          <w:sz w:val="20"/>
          <w:szCs w:val="20"/>
        </w:rPr>
        <w:t/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Elles témoignent de l'engagement de GSS à respecter les normes les plus strictes du secteur.</w:t>
      </w:r>
      <w:r w:rsidR="00D310DD">
        <w:rPr>
          <w:sz w:val="20"/>
          <w:szCs w:val="20"/>
        </w:rPr>
        <w:t/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ISO 9001, APSAD R81, APSAD R31 (P3)</w:t>
      </w:r>
      <w:r w:rsidR="00B26607" w:rsidRPr="00BF7017">
        <w:rPr>
          <w:sz w:val="20"/>
          <w:szCs w:val="20"/>
        </w:rPr>
        <w:t/>
      </w:r>
      <w:r w:rsidR="00026A08"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Ces certifications couvrent l'ensemble des activités de GSS, incluant la gestion des ressources humaines et la formation continue.</w:t>
      </w:r>
      <w:r w:rsidR="00D310DD">
        <w:rPr>
          <w:sz w:val="20"/>
          <w:szCs w:val="20"/>
        </w:rPr>
        <w:t/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GSS s'engage à maintenir et améliorer continuellement ses processus pour répondre aux exigences de ces certifications.</w:t>
      </w:r>
      <w:r w:rsidR="00D310DD">
        <w:rPr>
          <w:sz w:val="20"/>
          <w:szCs w:val="20"/>
        </w:rPr>
        <w:t/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La politique sociale de GSS inclut des primes de performance, des heures supplémentaires mensualisées et des formations continues pour ses agents.</w:t>
      </w:r>
      <w:r w:rsidR="00D310DD">
        <w:rPr>
          <w:sz w:val="20"/>
          <w:szCs w:val="20"/>
        </w:rPr>
        <w:t/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Ces mesures visent à fidéliser les agents et à réduire le turn-over, garantissant ainsi une stabilité et une continuité de service.</w:t>
      </w:r>
      <w:r w:rsidR="00D310DD">
        <w:rPr>
          <w:sz w:val="20"/>
          <w:szCs w:val="20"/>
        </w:rPr>
        <w:t/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GSS valorise l'engagement de ses agents par des reconnaissances régulières et des opportunités de progression de carrière.)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Les agents bénéficient également d'un suivi personnalisé pour leur développement professionnel.</w:t>
      </w:r>
      <w:r w:rsidR="00D310DD">
        <w:rPr>
          <w:sz w:val="20"/>
          <w:szCs w:val="20"/>
        </w:rPr>
        <w:t/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GSS met en place des dispositifs de bien-être au travail pour améliorer la satisfaction et la motivation des agents.</w:t>
      </w:r>
      <w:r w:rsidR="00D310DD">
        <w:rPr>
          <w:sz w:val="20"/>
          <w:szCs w:val="20"/>
        </w:rPr>
        <w:t/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Des enquêtes de satisfaction sont régulièrement menées pour ajuster la politique sociale aux besoins des agents.</w:t>
      </w:r>
      <w:r w:rsidR="00D310DD">
        <w:rPr>
          <w:sz w:val="20"/>
          <w:szCs w:val="20"/>
        </w:rPr>
        <w:t/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GSS s'engage à réduire l'empreinte carbone de sa flotte de véhicules en privilégiant des modèles hybrides et électriques.</w:t>
      </w:r>
      <w:r w:rsidR="00D310DD">
        <w:rPr>
          <w:sz w:val="20"/>
          <w:szCs w:val="20"/>
        </w:rPr>
        <w:t/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Des formations à l'éco-conduite sont dispensées aux agents pour optimiser la consommation de carburant.</w:t>
      </w:r>
      <w:r w:rsidR="00D310DD">
        <w:rPr>
          <w:sz w:val="20"/>
          <w:szCs w:val="20"/>
        </w:rPr>
        <w:t/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GSS investit dans des technologies de suivi des véhicules pour analyser et réduire les émissions de CO2.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Des objectifs de réduction des émissions sont fixés annuellement et suivis de près par le département RSE de GSS.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GSS encourage le covoiturage et l'utilisation des transports en commun pour les déplacements professionnels.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Des partenariats avec des fournisseurs de véhicules écologiques sont en cours pour renouveler progressivement la flotte.</w:t>
      </w:r>
      <w:r w:rsidRPr="002F7643">
        <w:rPr>
          <w:sz w:val="18"/>
          <w:szCs w:val="18"/>
          <w:shd w:val="clear" w:color="auto" w:fill="F7CAAC" w:themeFill="accent2" w:themeFillTint="66"/>
        </w:rPr>
        <w:t/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s'engage à sensibiliser ses agents aux enjeux environnementaux et à les impliquer dans les initiatives de développement durable.</w:t>
      </w:r>
      <w:r w:rsidR="00D310DD">
        <w:rPr>
          <w:sz w:val="20"/>
          <w:szCs w:val="20"/>
        </w:rPr>
        <w:t/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Des campagnes de communication interne sont organisées pour promouvoir les bonnes pratiques environnementales.</w:t>
      </w:r>
      <w:r w:rsidR="00D310DD">
        <w:rPr>
          <w:sz w:val="20"/>
          <w:szCs w:val="20"/>
        </w:rPr>
        <w:t/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GSS veille à ce que toutes ses actions soient alignées avec les objectifs de développement durable de l'ONU.</w:t>
      </w:r>
      <w:r w:rsidR="00D310DD">
        <w:rPr>
          <w:sz w:val="20"/>
          <w:szCs w:val="20"/>
        </w:rPr>
        <w:t/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GSS a déjà réduit de 20% les émissions de sa flotte depuis 2025 grâce à l'adoption de véhicules hybrides.</w:t>
      </w:r>
      <w:r w:rsidR="00026A08"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L'objectif est de réduire de 50% les émissions d'ici 2030.</w:t>
      </w:r>
      <w:r w:rsidR="00D310DD">
        <w:rPr>
          <w:sz w:val="20"/>
          <w:szCs w:val="20"/>
        </w:rPr>
        <w:t/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Des rapports annuels sur les performances environnementales sont publiés pour assurer la transparence.</w:t>
      </w:r>
      <w:r w:rsidR="00D310DD">
        <w:rPr>
          <w:sz w:val="20"/>
          <w:szCs w:val="20"/>
        </w:rPr>
        <w:t/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APSAD R31, valide jusqu'au 31/12/2026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Rouen Centre, opérationnelle 24/7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GSS collabore avec Vigie Protection pour les interventions.</w:t>
      </w:r>
      <w:r w:rsidR="00D310DD">
        <w:rPr>
          <w:bCs/>
          <w:sz w:val="18"/>
          <w:szCs w:val="18"/>
        </w:rPr>
        <w:t/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GSS collabore avec Normandie Sécurité pour les interventions.</w:t>
      </w:r>
      <w:r w:rsidR="00D310DD">
        <w:rPr>
          <w:bCs/>
          <w:sz w:val="18"/>
          <w:szCs w:val="18"/>
        </w:rPr>
        <w:t/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GSS utilise des protocoles sécurisés pour le report des alarmes, garantissant une transmission rapide et fiable des informations.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Les systèmes d'alarme doivent être compatibles avec les protocoles IP et GSM pour assurer une couverture optimale.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Les agents sont dotés de cartes d'accès sécurisées et de clés électroniques pour accéder rapidement aux locaux.</w:t>
      </w:r>
      <w:r w:rsidR="00D310DD">
        <w:rPr>
          <w:sz w:val="18"/>
          <w:szCs w:val="18"/>
        </w:rPr>
        <w:t/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Les délais d'intervention sont optimisés grâce à une localisation stratégique des agents.</w:t>
            </w: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15</w:t>
            </w: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10</w:t>
            </w: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10</w:t>
            </w: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10</w:t>
            </w: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10</w:t>
            </w: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20</w:t>
            </w: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GSS dispose d'une équipe d'intervention rapide disponible 24/7.</w:t>
            </w: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</w:t>
            </w: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2</w:t>
            </w: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Les intervenants sont équipés de véhicules rapides et de matériel de communication performant pour assurer une intervention efficace.</w:t>
      </w:r>
      <w:r w:rsidR="00466B24" w:rsidRPr="00DF4BE4">
        <w:rPr>
          <w:sz w:val="18"/>
          <w:szCs w:val="18"/>
        </w:rPr>
        <w:t/>
      </w:r>
      <w:r w:rsidR="00A10BEE">
        <w:rPr>
          <w:sz w:val="18"/>
          <w:szCs w:val="18"/>
        </w:rPr>
        <w:t/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Un point d'entrée unique via une application dédiée est disponible pour modifier les consignes de télé-sécurité.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