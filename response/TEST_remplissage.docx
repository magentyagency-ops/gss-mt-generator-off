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VALEUR_TEST_1</w:t>
      </w:r>
      <w:r w:rsidR="00992BA2" w:rsidRPr="0070148D">
        <w:rPr>
          <w:bCs/>
          <w:sz w:val="20"/>
          <w:szCs w:val="20"/>
        </w:rPr>
        <w:t/>
      </w:r>
      <w:r w:rsidRPr="0070148D">
        <w:rPr>
          <w:bCs/>
          <w:sz w:val="20"/>
          <w:szCs w:val="20"/>
        </w:rPr>
        <w:t/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…………………………………………………………………………………</w:t>
      </w:r>
      <w:r w:rsidR="00D310DD">
        <w:rPr>
          <w:bCs/>
          <w:sz w:val="20"/>
          <w:szCs w:val="20"/>
        </w:rPr>
        <w:t>VALEUR_TEST_2</w:t>
      </w:r>
      <w:proofErr w:type="gramStart"/>
      <w:r w:rsidR="00D310DD">
        <w:rPr>
          <w:bCs/>
          <w:sz w:val="20"/>
          <w:szCs w:val="20"/>
        </w:rPr>
        <w:t/>
      </w:r>
      <w:proofErr w:type="gramEnd"/>
      <w:r w:rsidR="00D310DD">
        <w:rPr>
          <w:bCs/>
          <w:sz w:val="20"/>
          <w:szCs w:val="20"/>
        </w:rPr>
        <w:t/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VALEUR_TEST_3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VALEUR_TEST_4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VALEUR_TEST_5</w:t>
      </w: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VALEUR_TEST_6</w:t>
      </w:r>
      <w:r>
        <w:rPr>
          <w:sz w:val="20"/>
          <w:szCs w:val="20"/>
        </w:rPr>
        <w:t/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VALEUR_TEST_7</w:t>
      </w:r>
      <w:r>
        <w:rPr>
          <w:sz w:val="20"/>
          <w:szCs w:val="20"/>
        </w:rPr>
        <w:t/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VALEUR_TEST_8</w:t>
      </w:r>
      <w:r w:rsidR="00D310DD">
        <w:rPr>
          <w:sz w:val="20"/>
          <w:szCs w:val="20"/>
        </w:rPr>
        <w:t/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VALEUR_TEST_9</w:t>
      </w:r>
      <w:r w:rsidR="00DF6A87" w:rsidRPr="00DF6A8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......................................................................................................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>VALEUR_TEST_10</w:t>
      </w:r>
      <w:r w:rsidR="00392AB7">
        <w:rPr>
          <w:sz w:val="20"/>
          <w:szCs w:val="20"/>
        </w:rPr>
        <w:t/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VALEUR_TEST_11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VALEUR_TEST_12</w:t>
      </w:r>
      <w:r>
        <w:rPr>
          <w:sz w:val="20"/>
          <w:szCs w:val="20"/>
        </w:rPr>
        <w:t/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…………………………………</w:t>
      </w:r>
      <w:r w:rsidR="00D310DD" w:rsidRPr="00E51B24">
        <w:rPr>
          <w:sz w:val="20"/>
          <w:szCs w:val="20"/>
        </w:rPr>
        <w:t>VALEUR_TEST_13</w:t>
      </w:r>
      <w:r w:rsidRPr="00E51B24">
        <w:rPr>
          <w:sz w:val="20"/>
          <w:szCs w:val="20"/>
        </w:rPr>
        <w:t/>
      </w:r>
      <w:r w:rsidR="00D310DD" w:rsidRPr="00E51B24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……………</w:t>
      </w:r>
      <w:r w:rsidR="00D310DD">
        <w:rPr>
          <w:sz w:val="20"/>
          <w:szCs w:val="20"/>
        </w:rPr>
        <w:t>VALEUR_TEST_14</w:t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……………</w:t>
      </w:r>
      <w:r w:rsidR="00D310DD">
        <w:rPr>
          <w:sz w:val="20"/>
          <w:szCs w:val="20"/>
        </w:rPr>
        <w:t>VALEUR_TEST_15</w:t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…………………</w:t>
      </w:r>
      <w:r w:rsidR="00D310DD">
        <w:rPr>
          <w:sz w:val="20"/>
          <w:szCs w:val="20"/>
        </w:rPr>
        <w:t>VALEUR_TEST_16</w:t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VALEUR_TEST_17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………………………</w:t>
      </w:r>
      <w:r w:rsidR="00856AD9" w:rsidRPr="0070148D">
        <w:rPr>
          <w:sz w:val="18"/>
          <w:szCs w:val="18"/>
        </w:rPr>
        <w:t>VALEUR_TEST_18</w:t>
      </w:r>
      <w:r w:rsidR="00D310DD">
        <w:rPr>
          <w:sz w:val="18"/>
          <w:szCs w:val="18"/>
        </w:rPr>
        <w:t/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VALEUR_TEST_19</w:t>
      </w:r>
      <w:r w:rsidR="00D310DD">
        <w:rPr>
          <w:bCs/>
          <w:sz w:val="18"/>
          <w:szCs w:val="18"/>
        </w:rPr>
        <w:t/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VALEUR_TEST_20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/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VALEUR_TEST_21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VALEUR_TEST_22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VALEUR_TEST_23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VALEUR_TEST_24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VALEUR_TEST_25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VALEUR_TEST_26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VALEUR_TEST_27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VALEUR_TEST_28</w:t>
      </w:r>
      <w:r>
        <w:rPr>
          <w:sz w:val="18"/>
          <w:szCs w:val="18"/>
        </w:rPr>
        <w:t/>
      </w:r>
      <w:r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...)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VALEUR_TEST_29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VALEUR_TEST_30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/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VALEUR_TEST_31</w:t>
      </w:r>
      <w:r w:rsidRPr="0070148D">
        <w:rPr>
          <w:sz w:val="18"/>
          <w:szCs w:val="18"/>
        </w:rPr>
        <w:lastRenderedPageBreak/>
        <w:t/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VALEUR_TEST_32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VALEUR_TEST_33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/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VALEUR_TEST_34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VALEUR_TEST_35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VALEUR_TEST_36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VALEUR_TEST_37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VALEUR_TEST_38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VALEUR_TEST_39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VALEUR_TEST_40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VALEUR_TEST_41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VALEUR_TEST_42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VALEUR_TEST_43</w:t>
      </w:r>
      <w:r w:rsidR="00D310DD">
        <w:rPr>
          <w:sz w:val="20"/>
          <w:szCs w:val="20"/>
        </w:rPr>
        <w:t/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VALEUR_TEST_44</w:t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VALEUR_TEST_45</w:t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……………………………………………………………………………………………</w:t>
      </w:r>
      <w:r w:rsidR="00B26607" w:rsidRPr="00BF7017">
        <w:rPr>
          <w:sz w:val="20"/>
          <w:szCs w:val="20"/>
        </w:rPr>
        <w:t>VALEUR_TEST_46</w:t>
      </w:r>
      <w:r w:rsidR="00026A08"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VALEUR_TEST_47</w:t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VALEUR_TEST_48</w:t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VALEUR_TEST_49</w:t>
      </w:r>
      <w:r w:rsidR="00D310DD">
        <w:rPr>
          <w:sz w:val="20"/>
          <w:szCs w:val="20"/>
        </w:rPr>
        <w:t/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VALEUR_TEST_50</w:t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...)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VALEUR_TEST_51</w:t>
      </w:r>
      <w:r w:rsidR="00D310DD">
        <w:rPr>
          <w:sz w:val="20"/>
          <w:szCs w:val="20"/>
        </w:rPr>
        <w:t/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VALEUR_TEST_52</w:t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VALEUR_TEST_53</w:t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VALEUR_TEST_54</w:t>
      </w:r>
      <w:r w:rsidR="00D310DD">
        <w:rPr>
          <w:sz w:val="20"/>
          <w:szCs w:val="20"/>
        </w:rPr>
        <w:t/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VALEUR_TEST_55</w:t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VALEUR_TEST_56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VALEUR_TEST_57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VALEUR_TEST_58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VALEUR_TEST_59</w:t>
      </w:r>
      <w:r w:rsidRPr="002F7643">
        <w:rPr>
          <w:sz w:val="18"/>
          <w:szCs w:val="18"/>
          <w:shd w:val="clear" w:color="auto" w:fill="F7CAAC" w:themeFill="accent2" w:themeFillTint="66"/>
        </w:rPr>
        <w:t/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VALEUR_TEST_60</w:t>
      </w:r>
      <w:r w:rsidR="00D310DD">
        <w:rPr>
          <w:sz w:val="20"/>
          <w:szCs w:val="20"/>
        </w:rPr>
        <w:t/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VALEUR_TEST_61</w:t>
      </w:r>
      <w:r w:rsidR="00D310DD">
        <w:rPr>
          <w:sz w:val="20"/>
          <w:szCs w:val="20"/>
        </w:rPr>
        <w:t/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VALEUR_TEST_62</w:t>
      </w:r>
      <w:r w:rsidR="00D310DD">
        <w:rPr>
          <w:sz w:val="20"/>
          <w:szCs w:val="20"/>
        </w:rPr>
        <w:t/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VALEUR_TEST_63</w:t>
      </w:r>
      <w:r w:rsidR="00026A08"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VALEUR_TEST_64</w:t>
      </w:r>
      <w:r w:rsidR="00D310DD">
        <w:rPr>
          <w:sz w:val="20"/>
          <w:szCs w:val="20"/>
        </w:rPr>
        <w:t/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VALEUR_TEST_65</w:t>
      </w:r>
      <w:r w:rsidR="00D310DD">
        <w:rPr>
          <w:sz w:val="20"/>
          <w:szCs w:val="20"/>
        </w:rPr>
        <w:t/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VALEUR_TEST_66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VALEUR_TEST_67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VALEUR_TEST_68</w:t>
      </w:r>
      <w:r w:rsidR="00D310DD">
        <w:rPr>
          <w:bCs/>
          <w:sz w:val="18"/>
          <w:szCs w:val="18"/>
        </w:rPr>
        <w:t/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VALEUR_TEST_69</w:t>
      </w:r>
      <w:r w:rsidR="00D310DD">
        <w:rPr>
          <w:bCs/>
          <w:sz w:val="18"/>
          <w:szCs w:val="18"/>
        </w:rPr>
        <w:t/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VALEUR_TEST_70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VALEUR_TEST_71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VALEUR_TEST_72</w:t>
      </w:r>
      <w:r w:rsidR="00D310DD">
        <w:rPr>
          <w:sz w:val="18"/>
          <w:szCs w:val="18"/>
        </w:rPr>
        <w:t/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VALEUR_TEST_73</w:t>
      </w:r>
      <w:r w:rsidR="00466B24" w:rsidRPr="00DF4BE4">
        <w:rPr>
          <w:sz w:val="18"/>
          <w:szCs w:val="18"/>
        </w:rPr>
        <w:t/>
      </w:r>
      <w:r w:rsidR="00A10BEE">
        <w:rPr>
          <w:sz w:val="18"/>
          <w:szCs w:val="18"/>
        </w:rPr>
        <w:t/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VALEUR_TEST_74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