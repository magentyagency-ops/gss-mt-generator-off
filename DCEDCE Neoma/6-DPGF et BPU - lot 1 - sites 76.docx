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215CC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  <w:r>
        <w:rPr>
          <w:b/>
          <w:noProof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B093D6" wp14:editId="1824398F">
                <wp:simplePos x="0" y="0"/>
                <wp:positionH relativeFrom="column">
                  <wp:posOffset>2346325</wp:posOffset>
                </wp:positionH>
                <wp:positionV relativeFrom="paragraph">
                  <wp:posOffset>6985</wp:posOffset>
                </wp:positionV>
                <wp:extent cx="3230880" cy="457200"/>
                <wp:effectExtent l="0" t="0" r="26670" b="19050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3E8B1" w14:textId="5929BF37" w:rsidR="007970DE" w:rsidRDefault="007970DE" w:rsidP="0040132D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275E90">
                              <w:rPr>
                                <w:b/>
                                <w:bCs/>
                              </w:rPr>
                              <w:t>2026-08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DPGF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Décomposition du Prix Global et Forfaitaire </w:t>
                            </w:r>
                            <w:r w:rsidR="00726DB4">
                              <w:rPr>
                                <w:b/>
                                <w:bCs/>
                              </w:rPr>
                              <w:t>– LOT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B093D6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184.75pt;margin-top:.55pt;width:254.4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">
                <v:textbox>
                  <w:txbxContent>
                    <w:p w14:paraId="64B3E8B1" w14:textId="5929BF37" w:rsidR="007970DE" w:rsidRDefault="007970DE" w:rsidP="0040132D">
                      <w:pPr>
                        <w:shd w:val="clear" w:color="auto" w:fill="FBE4D5" w:themeFill="accent2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275E90">
                        <w:rPr>
                          <w:b/>
                          <w:bCs/>
                        </w:rPr>
                        <w:t>2026-08</w:t>
                      </w: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Pr="00DA18BA">
                        <w:rPr>
                          <w:b/>
                          <w:bCs/>
                        </w:rPr>
                        <w:t xml:space="preserve">DPGF </w:t>
                      </w:r>
                      <w:r>
                        <w:rPr>
                          <w:b/>
                          <w:bCs/>
                        </w:rPr>
                        <w:t xml:space="preserve">Décomposition du Prix Global et Forfaitaire </w:t>
                      </w:r>
                      <w:r w:rsidR="00726DB4">
                        <w:rPr>
                          <w:b/>
                          <w:bCs/>
                        </w:rPr>
                        <w:t>– LOT 1</w:t>
                      </w:r>
                    </w:p>
                  </w:txbxContent>
                </v:textbox>
              </v:shape>
            </w:pict>
          </mc:Fallback>
        </mc:AlternateContent>
      </w:r>
    </w:p>
    <w:p w14:paraId="23FC0B05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173F7BBC" w14:textId="77777777" w:rsidR="00DA18BA" w:rsidRDefault="00DA18BA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B379AF9" w14:textId="42707F8A" w:rsidR="00726DB4" w:rsidRDefault="00726DB4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70D9B16A" w14:textId="77777777" w:rsidR="00652CAE" w:rsidRDefault="00652CA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C231CFF" w14:textId="77777777" w:rsidR="00652CAE" w:rsidRPr="00652CAE" w:rsidRDefault="00652CAE" w:rsidP="00652CAE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  <w:u w:val="single"/>
        </w:rPr>
      </w:pPr>
      <w:r w:rsidRPr="00652CAE">
        <w:rPr>
          <w:b/>
          <w:sz w:val="18"/>
          <w:szCs w:val="24"/>
          <w:u w:val="single"/>
        </w:rPr>
        <w:t>PRESTATIONS DE BASE</w:t>
      </w:r>
    </w:p>
    <w:p w14:paraId="71A3C6FB" w14:textId="316C0589" w:rsidR="007970DE" w:rsidRPr="00652CAE" w:rsidRDefault="001B56C6" w:rsidP="00652CAE">
      <w:pPr>
        <w:pStyle w:val="Paragraphedeliste"/>
        <w:spacing w:after="0" w:line="240" w:lineRule="auto"/>
        <w:jc w:val="left"/>
        <w:rPr>
          <w:b/>
          <w:sz w:val="18"/>
          <w:szCs w:val="20"/>
          <w:u w:val="single"/>
        </w:rPr>
      </w:pPr>
      <w:r w:rsidRPr="00652CAE">
        <w:rPr>
          <w:b/>
          <w:sz w:val="18"/>
          <w:szCs w:val="24"/>
          <w:u w:val="single"/>
        </w:rPr>
        <w:t xml:space="preserve">Campus </w:t>
      </w:r>
      <w:r w:rsidR="007970DE" w:rsidRPr="00652CAE">
        <w:rPr>
          <w:b/>
          <w:sz w:val="18"/>
          <w:szCs w:val="24"/>
          <w:u w:val="single"/>
        </w:rPr>
        <w:t>D</w:t>
      </w:r>
      <w:r w:rsidR="00F951C2" w:rsidRPr="00652CAE">
        <w:rPr>
          <w:b/>
          <w:sz w:val="18"/>
          <w:szCs w:val="24"/>
          <w:u w:val="single"/>
        </w:rPr>
        <w:t>épartement</w:t>
      </w:r>
      <w:r w:rsidR="007970DE" w:rsidRPr="00652CAE">
        <w:rPr>
          <w:b/>
          <w:sz w:val="18"/>
          <w:szCs w:val="24"/>
          <w:u w:val="single"/>
        </w:rPr>
        <w:t xml:space="preserve"> 76</w:t>
      </w:r>
      <w:r w:rsidR="00F951C2" w:rsidRPr="00652CAE">
        <w:rPr>
          <w:b/>
          <w:sz w:val="18"/>
          <w:szCs w:val="24"/>
          <w:u w:val="single"/>
        </w:rPr>
        <w:t xml:space="preserve"> – SEINE-MARITIME</w:t>
      </w:r>
      <w:r w:rsidR="00726DB4" w:rsidRPr="00652CAE">
        <w:rPr>
          <w:b/>
          <w:sz w:val="18"/>
          <w:szCs w:val="24"/>
          <w:u w:val="single"/>
        </w:rPr>
        <w:t xml:space="preserve"> – LOT 1</w:t>
      </w:r>
    </w:p>
    <w:p w14:paraId="331588B1" w14:textId="77777777" w:rsidR="007970DE" w:rsidRPr="007970DE" w:rsidRDefault="007970DE" w:rsidP="007970DE">
      <w:pPr>
        <w:spacing w:after="0" w:line="240" w:lineRule="auto"/>
        <w:jc w:val="left"/>
        <w:rPr>
          <w:sz w:val="18"/>
          <w:szCs w:val="20"/>
        </w:rPr>
      </w:pPr>
    </w:p>
    <w:tbl>
      <w:tblPr>
        <w:tblW w:w="10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2546"/>
        <w:gridCol w:w="1417"/>
        <w:gridCol w:w="2416"/>
        <w:gridCol w:w="2268"/>
      </w:tblGrid>
      <w:tr w:rsidR="00534B9E" w:rsidRPr="007970DE" w14:paraId="7AE3BBED" w14:textId="77777777" w:rsidTr="00A5552E">
        <w:trPr>
          <w:jc w:val="center"/>
        </w:trPr>
        <w:tc>
          <w:tcPr>
            <w:tcW w:w="2269" w:type="dxa"/>
            <w:shd w:val="clear" w:color="auto" w:fill="FBE4D5" w:themeFill="accent2" w:themeFillTint="33"/>
            <w:vAlign w:val="center"/>
          </w:tcPr>
          <w:p w14:paraId="5C29AB5E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Prestation concernée</w:t>
            </w:r>
          </w:p>
          <w:p w14:paraId="45A01069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</w:p>
        </w:tc>
        <w:tc>
          <w:tcPr>
            <w:tcW w:w="2546" w:type="dxa"/>
            <w:shd w:val="clear" w:color="auto" w:fill="FBE4D5" w:themeFill="accent2" w:themeFillTint="33"/>
            <w:vAlign w:val="center"/>
          </w:tcPr>
          <w:p w14:paraId="28A26F20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Prix forfaitaire annuel</w:t>
            </w:r>
          </w:p>
          <w:p w14:paraId="7A8DF670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€ HT</w:t>
            </w:r>
          </w:p>
        </w:tc>
        <w:tc>
          <w:tcPr>
            <w:tcW w:w="1417" w:type="dxa"/>
            <w:shd w:val="clear" w:color="auto" w:fill="FBE4D5" w:themeFill="accent2" w:themeFillTint="33"/>
            <w:vAlign w:val="center"/>
          </w:tcPr>
          <w:p w14:paraId="33342265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TVA 20%</w:t>
            </w: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FBE4D5" w:themeFill="accent2" w:themeFillTint="33"/>
            <w:vAlign w:val="center"/>
          </w:tcPr>
          <w:p w14:paraId="6D2BA9CE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 xml:space="preserve">Prix forfaitaire </w:t>
            </w:r>
            <w:r w:rsidRPr="0014490F">
              <w:rPr>
                <w:b/>
                <w:snapToGrid w:val="0"/>
                <w:u w:val="single"/>
              </w:rPr>
              <w:t>annuel</w:t>
            </w:r>
          </w:p>
          <w:p w14:paraId="35457A8D" w14:textId="3F1E4084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€ TTC</w:t>
            </w: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BDD6EE" w:themeFill="accent1" w:themeFillTint="66"/>
            <w:vAlign w:val="center"/>
          </w:tcPr>
          <w:p w14:paraId="2A1B7852" w14:textId="6F74E770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 xml:space="preserve">Prix forfaitaire </w:t>
            </w:r>
            <w:r w:rsidRPr="0014490F">
              <w:rPr>
                <w:b/>
                <w:snapToGrid w:val="0"/>
                <w:u w:val="single"/>
              </w:rPr>
              <w:t xml:space="preserve">mensuel </w:t>
            </w:r>
            <w:r>
              <w:rPr>
                <w:b/>
                <w:snapToGrid w:val="0"/>
              </w:rPr>
              <w:t>€ TTC</w:t>
            </w:r>
          </w:p>
        </w:tc>
      </w:tr>
      <w:tr w:rsidR="00534B9E" w:rsidRPr="007970DE" w14:paraId="709A9116" w14:textId="77777777" w:rsidTr="00A5552E">
        <w:trPr>
          <w:jc w:val="center"/>
        </w:trPr>
        <w:tc>
          <w:tcPr>
            <w:tcW w:w="2269" w:type="dxa"/>
            <w:shd w:val="clear" w:color="auto" w:fill="D0CECE" w:themeFill="background2" w:themeFillShade="E6"/>
            <w:vAlign w:val="center"/>
          </w:tcPr>
          <w:p w14:paraId="0DAD60A5" w14:textId="2317FE86" w:rsidR="00534B9E" w:rsidRPr="007970DE" w:rsidRDefault="00534B9E" w:rsidP="00122DCE">
            <w:pPr>
              <w:spacing w:after="0" w:line="240" w:lineRule="auto"/>
              <w:ind w:firstLine="72"/>
              <w:rPr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1- </w:t>
            </w:r>
            <w:r w:rsidRPr="007970DE">
              <w:rPr>
                <w:snapToGrid w:val="0"/>
                <w:sz w:val="20"/>
                <w:szCs w:val="20"/>
              </w:rPr>
              <w:t xml:space="preserve">Campus principal à Mont-Saint-Aignan </w:t>
            </w:r>
            <w:r w:rsidRPr="00425F99">
              <w:rPr>
                <w:b/>
                <w:snapToGrid w:val="0"/>
                <w:sz w:val="20"/>
                <w:szCs w:val="20"/>
              </w:rPr>
              <w:t>et site annexe INSPE</w:t>
            </w:r>
            <w:r>
              <w:rPr>
                <w:b/>
                <w:snapToGrid w:val="0"/>
                <w:sz w:val="20"/>
                <w:szCs w:val="20"/>
              </w:rPr>
              <w:t xml:space="preserve"> </w:t>
            </w:r>
          </w:p>
        </w:tc>
        <w:tc>
          <w:tcPr>
            <w:tcW w:w="2546" w:type="dxa"/>
            <w:shd w:val="clear" w:color="auto" w:fill="D0CECE" w:themeFill="background2" w:themeFillShade="E6"/>
          </w:tcPr>
          <w:p w14:paraId="240E0C06" w14:textId="77777777" w:rsidR="00534B9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1AAC4649" w14:textId="77777777" w:rsidR="0014490F" w:rsidRDefault="0014490F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19B61E9" w14:textId="77777777" w:rsidR="0014490F" w:rsidRDefault="0014490F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4F6162FF" w14:textId="5E111D3C" w:rsidR="0014490F" w:rsidRPr="007970DE" w:rsidRDefault="0014490F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D0CECE" w:themeFill="background2" w:themeFillShade="E6"/>
          </w:tcPr>
          <w:p w14:paraId="661FAE4C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D0CECE" w:themeFill="background2" w:themeFillShade="E6"/>
          </w:tcPr>
          <w:p w14:paraId="25D535A9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686E7565" w14:textId="457B4A11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D5463C" w:rsidRPr="007970DE" w14:paraId="4870E898" w14:textId="77777777" w:rsidTr="0058698E">
        <w:trPr>
          <w:trHeight w:val="1933"/>
          <w:jc w:val="center"/>
        </w:trPr>
        <w:tc>
          <w:tcPr>
            <w:tcW w:w="2269" w:type="dxa"/>
            <w:shd w:val="clear" w:color="auto" w:fill="auto"/>
            <w:vAlign w:val="center"/>
          </w:tcPr>
          <w:p w14:paraId="5A675DA9" w14:textId="737A406E" w:rsidR="00D5463C" w:rsidRDefault="00D5463C" w:rsidP="00122DCE">
            <w:pPr>
              <w:widowControl w:val="0"/>
              <w:spacing w:after="0" w:line="240" w:lineRule="auto"/>
              <w:ind w:firstLine="72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2-Mise à disposition d’un </w:t>
            </w:r>
            <w:r w:rsidRPr="00CE22D3">
              <w:rPr>
                <w:b/>
                <w:bCs/>
                <w:snapToGrid w:val="0"/>
                <w:sz w:val="20"/>
                <w:szCs w:val="20"/>
              </w:rPr>
              <w:t>véhicule</w:t>
            </w:r>
            <w:r w:rsidRPr="0014490F">
              <w:rPr>
                <w:b/>
                <w:bCs/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 xml:space="preserve">pour les agents de sécurité du campus de </w:t>
            </w:r>
            <w:r w:rsidRPr="00CE22D3">
              <w:rPr>
                <w:b/>
                <w:bCs/>
                <w:snapToGrid w:val="0"/>
                <w:sz w:val="20"/>
                <w:szCs w:val="20"/>
              </w:rPr>
              <w:t>Mont-Saint-Aignan</w:t>
            </w:r>
            <w:r w:rsidR="00502690">
              <w:rPr>
                <w:snapToGrid w:val="0"/>
                <w:sz w:val="20"/>
                <w:szCs w:val="20"/>
              </w:rPr>
              <w:t xml:space="preserve"> (déplacement entre sites occasionnels)</w:t>
            </w:r>
          </w:p>
        </w:tc>
        <w:tc>
          <w:tcPr>
            <w:tcW w:w="2546" w:type="dxa"/>
            <w:shd w:val="clear" w:color="auto" w:fill="auto"/>
          </w:tcPr>
          <w:p w14:paraId="4A810D29" w14:textId="77777777" w:rsidR="00D5463C" w:rsidRPr="007970DE" w:rsidRDefault="00D5463C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53E2C5E5" w14:textId="77777777" w:rsidR="00D5463C" w:rsidRPr="007970DE" w:rsidRDefault="00D5463C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auto"/>
          </w:tcPr>
          <w:p w14:paraId="3DCEC087" w14:textId="77777777" w:rsidR="00D5463C" w:rsidRPr="007970DE" w:rsidRDefault="00D5463C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auto"/>
          </w:tcPr>
          <w:p w14:paraId="3FBCC8D2" w14:textId="77777777" w:rsidR="00D5463C" w:rsidRPr="007970DE" w:rsidRDefault="00D5463C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6CD8C948" w14:textId="77777777" w:rsidTr="0058698E">
        <w:trPr>
          <w:trHeight w:val="1266"/>
          <w:jc w:val="center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17B85420" w14:textId="5E8DA435" w:rsidR="00CE22D3" w:rsidRDefault="00CE22D3" w:rsidP="00122DCE">
            <w:pPr>
              <w:widowControl w:val="0"/>
              <w:spacing w:after="0" w:line="240" w:lineRule="auto"/>
              <w:ind w:firstLine="72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3-</w:t>
            </w:r>
            <w:r w:rsidRPr="007970DE">
              <w:rPr>
                <w:snapToGrid w:val="0"/>
                <w:sz w:val="20"/>
                <w:szCs w:val="20"/>
              </w:rPr>
              <w:t xml:space="preserve">Campus Pasteur à Rouen – UFR de Droit, Science Economique et </w:t>
            </w:r>
            <w:r>
              <w:rPr>
                <w:snapToGrid w:val="0"/>
                <w:sz w:val="20"/>
                <w:szCs w:val="20"/>
              </w:rPr>
              <w:t>Sciences Politiques</w:t>
            </w:r>
          </w:p>
        </w:tc>
        <w:tc>
          <w:tcPr>
            <w:tcW w:w="2546" w:type="dxa"/>
            <w:shd w:val="clear" w:color="auto" w:fill="D9D9D9" w:themeFill="background1" w:themeFillShade="D9"/>
          </w:tcPr>
          <w:p w14:paraId="7AE16CF4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351DCC78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339ECF0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1580026E" w14:textId="65C09151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6AE9EF47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D9D9D9" w:themeFill="background1" w:themeFillShade="D9"/>
          </w:tcPr>
          <w:p w14:paraId="460DB4CD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2B8D7546" w14:textId="7F7852CE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0E67D1DA" w14:textId="77777777" w:rsidTr="00A5552E">
        <w:trPr>
          <w:jc w:val="center"/>
        </w:trPr>
        <w:tc>
          <w:tcPr>
            <w:tcW w:w="2269" w:type="dxa"/>
            <w:shd w:val="clear" w:color="auto" w:fill="FFFFFF" w:themeFill="background1"/>
            <w:vAlign w:val="center"/>
          </w:tcPr>
          <w:p w14:paraId="0F0DCD45" w14:textId="1CD1E452" w:rsidR="00CE22D3" w:rsidRDefault="00CE22D3" w:rsidP="00122DCE">
            <w:pPr>
              <w:widowControl w:val="0"/>
              <w:spacing w:after="0" w:line="240" w:lineRule="auto"/>
              <w:ind w:firstLine="72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4-</w:t>
            </w:r>
            <w:r w:rsidRPr="007970DE">
              <w:rPr>
                <w:snapToGrid w:val="0"/>
                <w:sz w:val="20"/>
                <w:szCs w:val="20"/>
              </w:rPr>
              <w:t>Campus Rouen Martainville – UFR Santé</w:t>
            </w:r>
          </w:p>
        </w:tc>
        <w:tc>
          <w:tcPr>
            <w:tcW w:w="2546" w:type="dxa"/>
            <w:shd w:val="clear" w:color="auto" w:fill="FFFFFF" w:themeFill="background1"/>
          </w:tcPr>
          <w:p w14:paraId="3B30DC0E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C76DCC0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6FF9F85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1F889381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58F819F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FFFFFF" w:themeFill="background1"/>
          </w:tcPr>
          <w:p w14:paraId="7D6C8EB8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FFFFFF" w:themeFill="background1"/>
          </w:tcPr>
          <w:p w14:paraId="48AC2081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5D7BCDC2" w14:textId="77777777" w:rsidTr="0058698E">
        <w:trPr>
          <w:trHeight w:val="1512"/>
          <w:jc w:val="center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4EAA9A27" w14:textId="07BFCA02" w:rsidR="00CE22D3" w:rsidRPr="007970DE" w:rsidRDefault="00CE22D3" w:rsidP="00122DCE">
            <w:pPr>
              <w:widowControl w:val="0"/>
              <w:spacing w:after="0" w:line="240" w:lineRule="auto"/>
              <w:ind w:firstLine="72"/>
              <w:rPr>
                <w:bCs/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5- </w:t>
            </w:r>
            <w:r w:rsidRPr="007970DE">
              <w:rPr>
                <w:snapToGrid w:val="0"/>
                <w:sz w:val="20"/>
                <w:szCs w:val="20"/>
              </w:rPr>
              <w:t>Campus du Madrillet à Saint Etienne du Rouvray – UFR sciences, Esitech et CORIA</w:t>
            </w:r>
            <w:r w:rsidRPr="007970DE">
              <w:rPr>
                <w:bCs/>
                <w:snapToGrid w:val="0"/>
                <w:sz w:val="20"/>
                <w:szCs w:val="20"/>
              </w:rPr>
              <w:t xml:space="preserve"> </w:t>
            </w:r>
          </w:p>
        </w:tc>
        <w:tc>
          <w:tcPr>
            <w:tcW w:w="2546" w:type="dxa"/>
            <w:shd w:val="clear" w:color="auto" w:fill="D9D9D9" w:themeFill="background1" w:themeFillShade="D9"/>
          </w:tcPr>
          <w:p w14:paraId="01E8AC8E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563063A7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D9D9D9" w:themeFill="background1" w:themeFillShade="D9"/>
          </w:tcPr>
          <w:p w14:paraId="77626ACB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96BF3FC" w14:textId="318C88A2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75AA3910" w14:textId="77777777" w:rsidTr="00A5552E">
        <w:trPr>
          <w:jc w:val="center"/>
        </w:trPr>
        <w:tc>
          <w:tcPr>
            <w:tcW w:w="2269" w:type="dxa"/>
            <w:shd w:val="clear" w:color="auto" w:fill="FFFFFF" w:themeFill="background1"/>
            <w:vAlign w:val="center"/>
          </w:tcPr>
          <w:p w14:paraId="29C90346" w14:textId="0010FEE3" w:rsidR="00CE22D3" w:rsidRPr="007970DE" w:rsidRDefault="00CE22D3" w:rsidP="00122DCE">
            <w:pPr>
              <w:widowControl w:val="0"/>
              <w:spacing w:after="0" w:line="240" w:lineRule="auto"/>
              <w:ind w:firstLine="72"/>
              <w:rPr>
                <w:bCs/>
                <w:snapToGrid w:val="0"/>
                <w:sz w:val="20"/>
                <w:szCs w:val="20"/>
              </w:rPr>
            </w:pPr>
            <w:r>
              <w:rPr>
                <w:bCs/>
                <w:snapToGrid w:val="0"/>
                <w:sz w:val="20"/>
                <w:szCs w:val="20"/>
              </w:rPr>
              <w:t xml:space="preserve">6-Mise à disposition d’un chef d’équipe – coordinateur </w:t>
            </w:r>
          </w:p>
        </w:tc>
        <w:tc>
          <w:tcPr>
            <w:tcW w:w="2546" w:type="dxa"/>
            <w:shd w:val="clear" w:color="auto" w:fill="FFFFFF" w:themeFill="background1"/>
          </w:tcPr>
          <w:p w14:paraId="53CCF748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F7D2931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693718A5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3DA57D6E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1F8F5BD7" w14:textId="01B952AE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9C2FE8D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FFFFFF" w:themeFill="background1"/>
          </w:tcPr>
          <w:p w14:paraId="626C828C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FFFFFF" w:themeFill="background1"/>
          </w:tcPr>
          <w:p w14:paraId="28AC50F3" w14:textId="15A7D394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792888E0" w14:textId="77777777" w:rsidTr="0058698E">
        <w:trPr>
          <w:trHeight w:val="1424"/>
          <w:jc w:val="center"/>
        </w:trPr>
        <w:tc>
          <w:tcPr>
            <w:tcW w:w="2269" w:type="dxa"/>
            <w:shd w:val="clear" w:color="auto" w:fill="D0CECE" w:themeFill="background2" w:themeFillShade="E6"/>
            <w:vAlign w:val="center"/>
          </w:tcPr>
          <w:p w14:paraId="4843A153" w14:textId="270F007D" w:rsidR="00CE22D3" w:rsidRPr="007970DE" w:rsidRDefault="00CE22D3" w:rsidP="00122DCE">
            <w:pPr>
              <w:widowControl w:val="0"/>
              <w:spacing w:after="0" w:line="240" w:lineRule="auto"/>
              <w:ind w:firstLine="72"/>
              <w:rPr>
                <w:b/>
                <w:bCs/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7-Mise à disposition d’un </w:t>
            </w:r>
            <w:r w:rsidRPr="00CE22D3">
              <w:rPr>
                <w:b/>
                <w:bCs/>
                <w:snapToGrid w:val="0"/>
                <w:sz w:val="20"/>
                <w:szCs w:val="20"/>
              </w:rPr>
              <w:t>véhicule pour le chef d’équipe</w:t>
            </w:r>
            <w:r>
              <w:rPr>
                <w:snapToGrid w:val="0"/>
                <w:sz w:val="20"/>
                <w:szCs w:val="20"/>
              </w:rPr>
              <w:t xml:space="preserve"> (déplacement entre sites fréquents)</w:t>
            </w:r>
          </w:p>
        </w:tc>
        <w:tc>
          <w:tcPr>
            <w:tcW w:w="2546" w:type="dxa"/>
            <w:shd w:val="clear" w:color="auto" w:fill="D0CECE" w:themeFill="background2" w:themeFillShade="E6"/>
          </w:tcPr>
          <w:p w14:paraId="6590D11B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D0CECE" w:themeFill="background2" w:themeFillShade="E6"/>
          </w:tcPr>
          <w:p w14:paraId="7FB2DE7C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D0CECE" w:themeFill="background2" w:themeFillShade="E6"/>
          </w:tcPr>
          <w:p w14:paraId="0C0E278C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160FD9F0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174DD3C2" w14:textId="77777777" w:rsidTr="00A5552E">
        <w:trPr>
          <w:jc w:val="center"/>
        </w:trPr>
        <w:tc>
          <w:tcPr>
            <w:tcW w:w="2269" w:type="dxa"/>
            <w:shd w:val="clear" w:color="auto" w:fill="FFFFFF" w:themeFill="background1"/>
            <w:vAlign w:val="center"/>
          </w:tcPr>
          <w:p w14:paraId="1E5C2342" w14:textId="77777777" w:rsidR="00CE22D3" w:rsidRPr="007970DE" w:rsidRDefault="00CE22D3" w:rsidP="00CE22D3">
            <w:pPr>
              <w:widowControl w:val="0"/>
              <w:spacing w:after="0" w:line="240" w:lineRule="auto"/>
              <w:ind w:firstLine="72"/>
              <w:jc w:val="left"/>
              <w:rPr>
                <w:b/>
                <w:bCs/>
                <w:snapToGrid w:val="0"/>
                <w:sz w:val="20"/>
                <w:szCs w:val="20"/>
              </w:rPr>
            </w:pPr>
            <w:r w:rsidRPr="007970DE">
              <w:rPr>
                <w:b/>
                <w:bCs/>
                <w:snapToGrid w:val="0"/>
                <w:sz w:val="20"/>
                <w:szCs w:val="20"/>
              </w:rPr>
              <w:t>TOTAL GENERAL</w:t>
            </w:r>
          </w:p>
        </w:tc>
        <w:tc>
          <w:tcPr>
            <w:tcW w:w="2546" w:type="dxa"/>
            <w:shd w:val="clear" w:color="auto" w:fill="FFFFFF" w:themeFill="background1"/>
            <w:vAlign w:val="center"/>
          </w:tcPr>
          <w:p w14:paraId="4FC16BF9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A5816DC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CFBDBDD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BDD6EE" w:themeFill="accent1" w:themeFillTint="66"/>
            <w:vAlign w:val="center"/>
          </w:tcPr>
          <w:p w14:paraId="09F5A9D3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648CFC9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3071C2E0" w14:textId="3080BFBF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</w:tbl>
    <w:p w14:paraId="60218C9F" w14:textId="77777777" w:rsidR="007970DE" w:rsidRPr="00D5463C" w:rsidRDefault="007970DE" w:rsidP="007970DE">
      <w:pPr>
        <w:spacing w:after="0" w:line="240" w:lineRule="auto"/>
        <w:jc w:val="left"/>
        <w:rPr>
          <w:lang w:val="en-GB"/>
        </w:rPr>
      </w:pPr>
    </w:p>
    <w:p w14:paraId="021CA7BA" w14:textId="24B3D8D5" w:rsidR="007970DE" w:rsidRPr="00D5463C" w:rsidRDefault="007970DE" w:rsidP="007970DE">
      <w:pPr>
        <w:spacing w:after="0" w:line="240" w:lineRule="auto"/>
        <w:jc w:val="left"/>
        <w:rPr>
          <w:lang w:val="en-GB"/>
        </w:rPr>
      </w:pPr>
      <w:r w:rsidRPr="00D5463C">
        <w:rPr>
          <w:lang w:val="en-GB"/>
        </w:rPr>
        <w:t>A ………………………………………</w:t>
      </w:r>
      <w:r w:rsidR="00D5463C" w:rsidRPr="00D5463C">
        <w:rPr>
          <w:lang w:val="en-GB"/>
        </w:rPr>
        <w:t>….</w:t>
      </w:r>
      <w:r w:rsidRPr="00D5463C">
        <w:rPr>
          <w:lang w:val="en-GB"/>
        </w:rPr>
        <w:t>, le …………………………</w:t>
      </w:r>
      <w:r w:rsidR="00D5463C" w:rsidRPr="00D5463C">
        <w:rPr>
          <w:lang w:val="en-GB"/>
        </w:rPr>
        <w:t>….</w:t>
      </w:r>
    </w:p>
    <w:p w14:paraId="205B36A1" w14:textId="77777777" w:rsidR="007970DE" w:rsidRPr="00D5463C" w:rsidRDefault="007970DE" w:rsidP="007970DE">
      <w:pPr>
        <w:spacing w:after="0" w:line="240" w:lineRule="auto"/>
        <w:jc w:val="left"/>
        <w:rPr>
          <w:b/>
          <w:u w:val="single"/>
        </w:rPr>
      </w:pPr>
    </w:p>
    <w:p w14:paraId="664B90D6" w14:textId="77777777" w:rsidR="007970DE" w:rsidRPr="00D5463C" w:rsidRDefault="007970DE" w:rsidP="007970DE">
      <w:pPr>
        <w:spacing w:after="0" w:line="240" w:lineRule="auto"/>
        <w:jc w:val="left"/>
        <w:rPr>
          <w:i/>
        </w:rPr>
      </w:pPr>
      <w:r w:rsidRPr="00D5463C">
        <w:rPr>
          <w:b/>
          <w:u w:val="single"/>
        </w:rPr>
        <w:t xml:space="preserve">Signature du candidat : </w:t>
      </w:r>
      <w:r w:rsidRPr="00D5463C">
        <w:rPr>
          <w:i/>
        </w:rPr>
        <w:t>(Représentant habilité à signer le marché)</w:t>
      </w:r>
    </w:p>
    <w:p w14:paraId="67245548" w14:textId="77777777" w:rsidR="001B56C6" w:rsidRDefault="001B56C6" w:rsidP="00DA18BA">
      <w:pPr>
        <w:tabs>
          <w:tab w:val="left" w:pos="6504"/>
        </w:tabs>
      </w:pPr>
    </w:p>
    <w:p w14:paraId="77E886E7" w14:textId="77777777" w:rsidR="00DA18BA" w:rsidRPr="00DD4AE1" w:rsidRDefault="00DA18BA" w:rsidP="00DA18BA">
      <w:pPr>
        <w:tabs>
          <w:tab w:val="left" w:pos="6504"/>
        </w:tabs>
      </w:pPr>
      <w:r>
        <w:rPr>
          <w:b/>
          <w:noProof/>
          <w:sz w:val="18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C0DAFF" wp14:editId="419E3D61">
                <wp:simplePos x="0" y="0"/>
                <wp:positionH relativeFrom="margin">
                  <wp:posOffset>3314065</wp:posOffset>
                </wp:positionH>
                <wp:positionV relativeFrom="paragraph">
                  <wp:posOffset>60325</wp:posOffset>
                </wp:positionV>
                <wp:extent cx="3019425" cy="441960"/>
                <wp:effectExtent l="0" t="0" r="28575" b="1524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203B8" w14:textId="516E01BE" w:rsidR="007970DE" w:rsidRDefault="007970DE" w:rsidP="00E868EE">
                            <w:pPr>
                              <w:shd w:val="clear" w:color="auto" w:fill="E2EFD9" w:themeFill="accent6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275E90">
                              <w:rPr>
                                <w:b/>
                                <w:bCs/>
                              </w:rPr>
                              <w:t>2026-08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 BPU </w:t>
                            </w:r>
                            <w:r w:rsidR="008F2AF5">
                              <w:rPr>
                                <w:b/>
                                <w:bCs/>
                              </w:rPr>
                              <w:t xml:space="preserve">                        Bordereau de Prix Unitaire</w:t>
                            </w:r>
                            <w:r w:rsidR="00726DB4">
                              <w:rPr>
                                <w:b/>
                                <w:bCs/>
                              </w:rPr>
                              <w:t xml:space="preserve"> – LOT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0DAFF" id="Zone de texte 10" o:spid="_x0000_s1027" type="#_x0000_t202" style="position:absolute;left:0;text-align:left;margin-left:260.95pt;margin-top:4.75pt;width:237.75pt;height:3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">
                <v:textbox>
                  <w:txbxContent>
                    <w:p w14:paraId="4E8203B8" w14:textId="516E01BE" w:rsidR="007970DE" w:rsidRDefault="007970DE" w:rsidP="00E868EE">
                      <w:pPr>
                        <w:shd w:val="clear" w:color="auto" w:fill="E2EFD9" w:themeFill="accent6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275E90">
                        <w:rPr>
                          <w:b/>
                          <w:bCs/>
                        </w:rPr>
                        <w:t>2026-08</w:t>
                      </w:r>
                      <w:r w:rsidRPr="00DA18BA">
                        <w:rPr>
                          <w:b/>
                          <w:bCs/>
                        </w:rPr>
                        <w:t xml:space="preserve"> BPU </w:t>
                      </w:r>
                      <w:r w:rsidR="008F2AF5">
                        <w:rPr>
                          <w:b/>
                          <w:bCs/>
                        </w:rPr>
                        <w:t xml:space="preserve">                        Bordereau de Prix Unitaire</w:t>
                      </w:r>
                      <w:r w:rsidR="00726DB4">
                        <w:rPr>
                          <w:b/>
                          <w:bCs/>
                        </w:rPr>
                        <w:t xml:space="preserve"> – LOT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8C490D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56DB3862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330EFE70" w14:textId="3236A575" w:rsidR="007970DE" w:rsidRPr="00726DB4" w:rsidRDefault="007970DE" w:rsidP="00726DB4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  <w:u w:val="single"/>
        </w:rPr>
      </w:pPr>
      <w:r w:rsidRPr="00726DB4">
        <w:rPr>
          <w:b/>
          <w:sz w:val="18"/>
          <w:szCs w:val="24"/>
          <w:u w:val="single"/>
        </w:rPr>
        <w:t xml:space="preserve">PRESTATIONS </w:t>
      </w:r>
      <w:r w:rsidR="00726DB4" w:rsidRPr="00726DB4">
        <w:rPr>
          <w:b/>
          <w:sz w:val="18"/>
          <w:szCs w:val="24"/>
          <w:u w:val="single"/>
        </w:rPr>
        <w:t>SUPPLEMENTAIRES - LOT 1</w:t>
      </w:r>
    </w:p>
    <w:p w14:paraId="6143EBAC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752EEFE7" w14:textId="4678596B" w:rsidR="00050B08" w:rsidRPr="00F2349B" w:rsidRDefault="00050B08" w:rsidP="00050B08">
      <w:pPr>
        <w:rPr>
          <w:rFonts w:asciiTheme="minorHAnsi" w:hAnsiTheme="minorHAnsi" w:cstheme="minorHAnsi"/>
          <w:b/>
          <w:bCs/>
        </w:rPr>
      </w:pPr>
      <w:r w:rsidRPr="00F2349B">
        <w:rPr>
          <w:rFonts w:asciiTheme="minorHAnsi" w:hAnsiTheme="minorHAnsi" w:cstheme="minorHAnsi"/>
          <w:b/>
          <w:bCs/>
        </w:rPr>
        <w:t xml:space="preserve">80% des prestations supplémentaires </w:t>
      </w:r>
      <w:r>
        <w:rPr>
          <w:rFonts w:asciiTheme="minorHAnsi" w:hAnsiTheme="minorHAnsi" w:cstheme="minorHAnsi"/>
          <w:b/>
          <w:bCs/>
        </w:rPr>
        <w:t>devront être</w:t>
      </w:r>
      <w:r w:rsidRPr="00F2349B">
        <w:rPr>
          <w:rFonts w:asciiTheme="minorHAnsi" w:hAnsiTheme="minorHAnsi" w:cstheme="minorHAnsi"/>
          <w:b/>
          <w:bCs/>
        </w:rPr>
        <w:t xml:space="preserve"> réalisées par les agents de sécurité habituels des campus</w:t>
      </w:r>
      <w:r w:rsidR="002C6399">
        <w:rPr>
          <w:rFonts w:asciiTheme="minorHAnsi" w:hAnsiTheme="minorHAnsi" w:cstheme="minorHAnsi"/>
          <w:b/>
          <w:bCs/>
        </w:rPr>
        <w:t xml:space="preserve"> y compris le chef d’équipe et son adjoint</w:t>
      </w:r>
      <w:r w:rsidRPr="00F2349B">
        <w:rPr>
          <w:rFonts w:asciiTheme="minorHAnsi" w:hAnsiTheme="minorHAnsi" w:cstheme="minorHAnsi"/>
          <w:b/>
          <w:bCs/>
        </w:rPr>
        <w:t>.</w:t>
      </w:r>
      <w:r>
        <w:rPr>
          <w:rFonts w:asciiTheme="minorHAnsi" w:hAnsiTheme="minorHAnsi" w:cstheme="minorHAnsi"/>
          <w:b/>
          <w:bCs/>
        </w:rPr>
        <w:t xml:space="preserve"> A chaque échéance annuelle du contrat, ce taux sera vérifié par le responsable sûreté et des pénalités pourront être appliquées s’il n’est pas conforme au présent cahier des charges.</w:t>
      </w:r>
    </w:p>
    <w:p w14:paraId="0E182948" w14:textId="77777777" w:rsidR="0040132D" w:rsidRPr="007970DE" w:rsidRDefault="0040132D" w:rsidP="007970DE">
      <w:pPr>
        <w:keepNext/>
        <w:spacing w:after="0" w:line="240" w:lineRule="auto"/>
        <w:ind w:left="720"/>
        <w:outlineLvl w:val="4"/>
        <w:rPr>
          <w:rFonts w:eastAsia="Arial Unicode MS"/>
          <w:b/>
          <w:szCs w:val="20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17"/>
        <w:gridCol w:w="851"/>
        <w:gridCol w:w="992"/>
        <w:gridCol w:w="850"/>
        <w:gridCol w:w="851"/>
        <w:gridCol w:w="1559"/>
      </w:tblGrid>
      <w:tr w:rsidR="00726DB4" w:rsidRPr="007970DE" w14:paraId="1EE39DE0" w14:textId="77777777" w:rsidTr="00A5552E">
        <w:trPr>
          <w:trHeight w:val="425"/>
          <w:jc w:val="center"/>
        </w:trPr>
        <w:tc>
          <w:tcPr>
            <w:tcW w:w="3189" w:type="dxa"/>
            <w:shd w:val="clear" w:color="auto" w:fill="E2EFD9" w:themeFill="accent6" w:themeFillTint="33"/>
            <w:vAlign w:val="center"/>
          </w:tcPr>
          <w:p w14:paraId="461075DE" w14:textId="4E0F2EC4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760" w:type="dxa"/>
            <w:gridSpan w:val="3"/>
            <w:tcBorders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0C97289E" w14:textId="0C723DB2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Préavis &gt; </w:t>
            </w:r>
            <w:r w:rsidR="006F2750">
              <w:rPr>
                <w:b/>
                <w:sz w:val="20"/>
                <w:szCs w:val="20"/>
              </w:rPr>
              <w:t>7</w:t>
            </w:r>
            <w:r>
              <w:rPr>
                <w:b/>
                <w:sz w:val="20"/>
                <w:szCs w:val="20"/>
              </w:rPr>
              <w:t xml:space="preserve"> jours</w:t>
            </w:r>
            <w:r w:rsidR="001A72B6">
              <w:rPr>
                <w:b/>
                <w:sz w:val="20"/>
                <w:szCs w:val="20"/>
              </w:rPr>
              <w:t xml:space="preserve"> calendaires</w:t>
            </w:r>
            <w:r w:rsidR="00A5552E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3260" w:type="dxa"/>
            <w:gridSpan w:val="3"/>
            <w:tcBorders>
              <w:lef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7BF270F0" w14:textId="7952A0C9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Préavis &lt; </w:t>
            </w:r>
            <w:r w:rsidR="006F2750">
              <w:rPr>
                <w:b/>
                <w:sz w:val="20"/>
                <w:szCs w:val="20"/>
              </w:rPr>
              <w:t>7</w:t>
            </w:r>
            <w:r>
              <w:rPr>
                <w:b/>
                <w:sz w:val="20"/>
                <w:szCs w:val="20"/>
              </w:rPr>
              <w:t xml:space="preserve"> jours</w:t>
            </w:r>
            <w:r w:rsidR="001A72B6">
              <w:rPr>
                <w:b/>
                <w:sz w:val="20"/>
                <w:szCs w:val="20"/>
              </w:rPr>
              <w:t xml:space="preserve"> calendaires</w:t>
            </w:r>
            <w:r>
              <w:rPr>
                <w:b/>
                <w:sz w:val="20"/>
                <w:szCs w:val="20"/>
              </w:rPr>
              <w:t xml:space="preserve"> – Bon de commande en urgence</w:t>
            </w:r>
          </w:p>
        </w:tc>
      </w:tr>
      <w:tr w:rsidR="00726DB4" w:rsidRPr="007970DE" w14:paraId="06706CA7" w14:textId="3FDA18BD" w:rsidTr="00A5552E">
        <w:trPr>
          <w:trHeight w:val="425"/>
          <w:jc w:val="center"/>
        </w:trPr>
        <w:tc>
          <w:tcPr>
            <w:tcW w:w="3189" w:type="dxa"/>
            <w:shd w:val="clear" w:color="auto" w:fill="E2EFD9" w:themeFill="accent6" w:themeFillTint="33"/>
            <w:vAlign w:val="center"/>
          </w:tcPr>
          <w:p w14:paraId="4FF466C1" w14:textId="77777777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E16CB68" w14:textId="77777777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PRESTATIONS</w:t>
            </w:r>
            <w:r>
              <w:rPr>
                <w:b/>
                <w:sz w:val="20"/>
                <w:szCs w:val="20"/>
              </w:rPr>
              <w:t xml:space="preserve"> (cout horaire)</w:t>
            </w:r>
          </w:p>
          <w:p w14:paraId="7B86580D" w14:textId="77777777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17" w:type="dxa"/>
            <w:shd w:val="clear" w:color="auto" w:fill="E2EFD9" w:themeFill="accent6" w:themeFillTint="33"/>
            <w:vAlign w:val="center"/>
          </w:tcPr>
          <w:p w14:paraId="7C564852" w14:textId="52D99E44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  <w:r w:rsidR="0079557F">
              <w:rPr>
                <w:b/>
                <w:sz w:val="20"/>
                <w:szCs w:val="20"/>
              </w:rPr>
              <w:t xml:space="preserve"> / HEURE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5217CC9" w14:textId="77777777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992" w:type="dxa"/>
            <w:tcBorders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2860036E" w14:textId="77777777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2CF3DBA9" w14:textId="4BE7B8E3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  <w:r w:rsidR="0079557F">
              <w:rPr>
                <w:b/>
                <w:sz w:val="20"/>
                <w:szCs w:val="20"/>
              </w:rPr>
              <w:t xml:space="preserve"> / HEURE</w:t>
            </w:r>
          </w:p>
        </w:tc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223EA36F" w14:textId="1DAF6D53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5810A646" w14:textId="6E01D979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</w:tr>
      <w:tr w:rsidR="0079557F" w:rsidRPr="007970DE" w14:paraId="7A6AEAE9" w14:textId="77777777" w:rsidTr="00A5552E">
        <w:trPr>
          <w:jc w:val="center"/>
        </w:trPr>
        <w:tc>
          <w:tcPr>
            <w:tcW w:w="3189" w:type="dxa"/>
          </w:tcPr>
          <w:p w14:paraId="3B2CDA1E" w14:textId="77777777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</w:t>
            </w:r>
            <w:proofErr w:type="gramStart"/>
            <w:r w:rsidRPr="007970DE">
              <w:rPr>
                <w:snapToGrid w:val="0"/>
                <w:sz w:val="20"/>
                <w:szCs w:val="20"/>
              </w:rPr>
              <w:t xml:space="preserve">d’un </w:t>
            </w:r>
            <w:r w:rsidRPr="0079557F">
              <w:rPr>
                <w:b/>
                <w:bCs/>
                <w:snapToGrid w:val="0"/>
                <w:sz w:val="20"/>
                <w:szCs w:val="20"/>
              </w:rPr>
              <w:t>APS</w:t>
            </w:r>
            <w:proofErr w:type="gramEnd"/>
            <w:r w:rsidRPr="007970DE">
              <w:rPr>
                <w:snapToGrid w:val="0"/>
                <w:sz w:val="20"/>
                <w:szCs w:val="20"/>
              </w:rPr>
              <w:t xml:space="preserve"> </w:t>
            </w:r>
          </w:p>
          <w:p w14:paraId="028DCC79" w14:textId="35B350BB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proofErr w:type="gramStart"/>
            <w:r w:rsidRPr="007970DE">
              <w:rPr>
                <w:snapToGrid w:val="0"/>
                <w:sz w:val="20"/>
                <w:szCs w:val="20"/>
              </w:rPr>
              <w:t>pour</w:t>
            </w:r>
            <w:proofErr w:type="gramEnd"/>
            <w:r w:rsidRPr="007970DE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 xml:space="preserve">ronde ou </w:t>
            </w:r>
            <w:r w:rsidRPr="007970DE">
              <w:rPr>
                <w:snapToGrid w:val="0"/>
                <w:sz w:val="20"/>
                <w:szCs w:val="20"/>
              </w:rPr>
              <w:t xml:space="preserve">filtrage </w:t>
            </w:r>
          </w:p>
          <w:p w14:paraId="6997B7E7" w14:textId="06583FA2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7C770543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D11CE34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2F208C44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0EB1CB6C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55D5A2FC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FDA7296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26DB4" w:rsidRPr="007970DE" w14:paraId="52E0B4FA" w14:textId="363E15A8" w:rsidTr="00A5552E">
        <w:trPr>
          <w:jc w:val="center"/>
        </w:trPr>
        <w:tc>
          <w:tcPr>
            <w:tcW w:w="3189" w:type="dxa"/>
          </w:tcPr>
          <w:p w14:paraId="4B90A008" w14:textId="77777777" w:rsidR="0079557F" w:rsidRDefault="0079557F" w:rsidP="00122DCE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Agent </w:t>
            </w:r>
            <w:r w:rsidRPr="008F2AF5">
              <w:rPr>
                <w:b/>
                <w:snapToGrid w:val="0"/>
                <w:sz w:val="20"/>
                <w:szCs w:val="20"/>
              </w:rPr>
              <w:t>SSIAP 1</w:t>
            </w:r>
          </w:p>
          <w:p w14:paraId="22050668" w14:textId="5A6ABAE4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35D37F0D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DBDE334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48C1EE53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06D1A88C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343BC685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43BB6FA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26DB4" w:rsidRPr="007970DE" w14:paraId="0E57CFE9" w14:textId="1B10A728" w:rsidTr="00A5552E">
        <w:trPr>
          <w:jc w:val="center"/>
        </w:trPr>
        <w:tc>
          <w:tcPr>
            <w:tcW w:w="3189" w:type="dxa"/>
          </w:tcPr>
          <w:p w14:paraId="21167A8C" w14:textId="77777777" w:rsidR="0079557F" w:rsidRDefault="0079557F" w:rsidP="00122DCE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Mise à disposition d’un agent </w:t>
            </w:r>
            <w:r w:rsidRPr="008F2AF5">
              <w:rPr>
                <w:b/>
                <w:snapToGrid w:val="0"/>
                <w:sz w:val="20"/>
                <w:szCs w:val="20"/>
              </w:rPr>
              <w:t>double qualification APS/SSIAP</w:t>
            </w:r>
            <w:r>
              <w:rPr>
                <w:b/>
                <w:snapToGrid w:val="0"/>
                <w:sz w:val="20"/>
                <w:szCs w:val="20"/>
              </w:rPr>
              <w:t>1</w:t>
            </w:r>
          </w:p>
          <w:p w14:paraId="118BB7F6" w14:textId="14E9EE4A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381D0360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C175DC1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377493D3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68E95C7B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5B8DC84D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694A2835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26DB4" w:rsidRPr="007970DE" w14:paraId="3F64081D" w14:textId="4E1F27BF" w:rsidTr="00A5552E">
        <w:trPr>
          <w:jc w:val="center"/>
        </w:trPr>
        <w:tc>
          <w:tcPr>
            <w:tcW w:w="3189" w:type="dxa"/>
          </w:tcPr>
          <w:p w14:paraId="7D7444D1" w14:textId="77777777" w:rsidR="0079557F" w:rsidRDefault="0079557F" w:rsidP="00122DCE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d’un </w:t>
            </w:r>
            <w:r>
              <w:rPr>
                <w:snapToGrid w:val="0"/>
                <w:sz w:val="20"/>
                <w:szCs w:val="20"/>
              </w:rPr>
              <w:t xml:space="preserve">rondier </w:t>
            </w:r>
            <w:r w:rsidRPr="007970DE">
              <w:rPr>
                <w:snapToGrid w:val="0"/>
                <w:sz w:val="20"/>
                <w:szCs w:val="20"/>
              </w:rPr>
              <w:t xml:space="preserve">APS - </w:t>
            </w:r>
            <w:r w:rsidRPr="008F2AF5">
              <w:rPr>
                <w:b/>
                <w:snapToGrid w:val="0"/>
                <w:sz w:val="20"/>
                <w:szCs w:val="20"/>
              </w:rPr>
              <w:t xml:space="preserve">avec véhicule </w:t>
            </w:r>
          </w:p>
          <w:p w14:paraId="59CFD158" w14:textId="20275C8E" w:rsidR="00726DB4" w:rsidRPr="007970DE" w:rsidRDefault="00726DB4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149F038C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357DEE3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4D0E79D0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1C44B383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12A77C5D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3E5AB21C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26DB4" w:rsidRPr="007970DE" w14:paraId="12EA3E3E" w14:textId="2EDD5753" w:rsidTr="00A5552E">
        <w:trPr>
          <w:jc w:val="center"/>
        </w:trPr>
        <w:tc>
          <w:tcPr>
            <w:tcW w:w="3189" w:type="dxa"/>
          </w:tcPr>
          <w:p w14:paraId="37ADAC94" w14:textId="77777777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d’un </w:t>
            </w:r>
            <w:r>
              <w:rPr>
                <w:snapToGrid w:val="0"/>
                <w:sz w:val="20"/>
                <w:szCs w:val="20"/>
              </w:rPr>
              <w:t xml:space="preserve">rondier </w:t>
            </w:r>
            <w:r w:rsidRPr="007970DE">
              <w:rPr>
                <w:snapToGrid w:val="0"/>
                <w:sz w:val="20"/>
                <w:szCs w:val="20"/>
              </w:rPr>
              <w:t xml:space="preserve">APS - </w:t>
            </w:r>
            <w:r w:rsidRPr="008F2AF5">
              <w:rPr>
                <w:b/>
                <w:snapToGrid w:val="0"/>
                <w:sz w:val="20"/>
                <w:szCs w:val="20"/>
              </w:rPr>
              <w:t>maître-chien</w:t>
            </w:r>
            <w:r w:rsidRPr="007970DE">
              <w:rPr>
                <w:snapToGrid w:val="0"/>
                <w:sz w:val="20"/>
                <w:szCs w:val="20"/>
              </w:rPr>
              <w:t xml:space="preserve"> </w:t>
            </w:r>
          </w:p>
          <w:p w14:paraId="7B981B6B" w14:textId="161E7CC0" w:rsidR="00D5463C" w:rsidRPr="007970DE" w:rsidRDefault="00D5463C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1560E4BD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133ECB8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000D2251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7C6BE79C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52A1516B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11BD588E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9557F" w:rsidRPr="007970DE" w14:paraId="74B3E2AF" w14:textId="62904FDE" w:rsidTr="00A5552E">
        <w:trPr>
          <w:jc w:val="center"/>
        </w:trPr>
        <w:tc>
          <w:tcPr>
            <w:tcW w:w="3189" w:type="dxa"/>
          </w:tcPr>
          <w:p w14:paraId="5C3D8DF4" w14:textId="77777777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Agent </w:t>
            </w:r>
            <w:r w:rsidRPr="008F2AF5">
              <w:rPr>
                <w:b/>
                <w:snapToGrid w:val="0"/>
                <w:sz w:val="20"/>
                <w:szCs w:val="20"/>
              </w:rPr>
              <w:t>SSIAP2</w:t>
            </w:r>
            <w:r>
              <w:rPr>
                <w:snapToGrid w:val="0"/>
                <w:sz w:val="20"/>
                <w:szCs w:val="20"/>
              </w:rPr>
              <w:t xml:space="preserve"> </w:t>
            </w:r>
          </w:p>
          <w:p w14:paraId="66D9342B" w14:textId="77777777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Chef d’équipe</w:t>
            </w:r>
          </w:p>
          <w:p w14:paraId="3F628892" w14:textId="09FA6AA0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421E2B70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A754C9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21091694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5554F215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36D7E1D3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12FF3F76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9557F" w:rsidRPr="007970DE" w14:paraId="7C572F19" w14:textId="544A9643" w:rsidTr="00A5552E">
        <w:trPr>
          <w:jc w:val="center"/>
        </w:trPr>
        <w:tc>
          <w:tcPr>
            <w:tcW w:w="3189" w:type="dxa"/>
          </w:tcPr>
          <w:p w14:paraId="4E69D274" w14:textId="67B5B586" w:rsidR="007E44E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Mise à disposition </w:t>
            </w:r>
            <w:proofErr w:type="gramStart"/>
            <w:r>
              <w:rPr>
                <w:snapToGrid w:val="0"/>
                <w:sz w:val="20"/>
                <w:szCs w:val="20"/>
              </w:rPr>
              <w:t>d’un APS</w:t>
            </w:r>
            <w:proofErr w:type="gramEnd"/>
            <w:r>
              <w:rPr>
                <w:snapToGrid w:val="0"/>
                <w:sz w:val="20"/>
                <w:szCs w:val="20"/>
              </w:rPr>
              <w:t xml:space="preserve"> avec </w:t>
            </w:r>
            <w:r w:rsidR="00F90402">
              <w:rPr>
                <w:snapToGrid w:val="0"/>
                <w:sz w:val="20"/>
                <w:szCs w:val="20"/>
              </w:rPr>
              <w:t xml:space="preserve">moyen technique </w:t>
            </w:r>
            <w:r w:rsidRPr="008F2AF5">
              <w:rPr>
                <w:b/>
                <w:snapToGrid w:val="0"/>
                <w:sz w:val="20"/>
                <w:szCs w:val="20"/>
              </w:rPr>
              <w:t>catégorie D</w:t>
            </w:r>
            <w:r>
              <w:rPr>
                <w:snapToGrid w:val="0"/>
                <w:sz w:val="20"/>
                <w:szCs w:val="20"/>
              </w:rPr>
              <w:t xml:space="preserve"> *</w:t>
            </w:r>
            <w:r w:rsidR="00A5552E">
              <w:rPr>
                <w:snapToGrid w:val="0"/>
                <w:sz w:val="20"/>
                <w:szCs w:val="20"/>
              </w:rPr>
              <w:t>*</w:t>
            </w:r>
            <w:r w:rsidR="007E44EE">
              <w:rPr>
                <w:snapToGrid w:val="0"/>
                <w:sz w:val="20"/>
                <w:szCs w:val="20"/>
              </w:rPr>
              <w:t xml:space="preserve"> </w:t>
            </w:r>
          </w:p>
          <w:p w14:paraId="18EBC7C3" w14:textId="5377F6FA" w:rsidR="0079557F" w:rsidRDefault="007E44EE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(</w:t>
            </w:r>
            <w:proofErr w:type="gramStart"/>
            <w:r>
              <w:rPr>
                <w:snapToGrid w:val="0"/>
                <w:sz w:val="20"/>
                <w:szCs w:val="20"/>
              </w:rPr>
              <w:t>si</w:t>
            </w:r>
            <w:proofErr w:type="gramEnd"/>
            <w:r>
              <w:rPr>
                <w:snapToGrid w:val="0"/>
                <w:sz w:val="20"/>
                <w:szCs w:val="20"/>
              </w:rPr>
              <w:t xml:space="preserve"> l’entreprise y est autorisé</w:t>
            </w:r>
            <w:r w:rsidR="000B0DB6">
              <w:rPr>
                <w:snapToGrid w:val="0"/>
                <w:sz w:val="20"/>
                <w:szCs w:val="20"/>
              </w:rPr>
              <w:t>e</w:t>
            </w:r>
            <w:r>
              <w:rPr>
                <w:snapToGrid w:val="0"/>
                <w:sz w:val="20"/>
                <w:szCs w:val="20"/>
              </w:rPr>
              <w:t xml:space="preserve"> par le CNAPS)</w:t>
            </w:r>
          </w:p>
          <w:p w14:paraId="340C593F" w14:textId="565F166A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58C8A186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3E97124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4DA6354A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4C736207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018490A5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55ADC535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9557F" w:rsidRPr="007970DE" w14:paraId="64ADC37E" w14:textId="168654FB" w:rsidTr="00A5552E">
        <w:trPr>
          <w:jc w:val="center"/>
        </w:trPr>
        <w:tc>
          <w:tcPr>
            <w:tcW w:w="3189" w:type="dxa"/>
          </w:tcPr>
          <w:p w14:paraId="6C76A775" w14:textId="77777777" w:rsidR="0091074B" w:rsidRDefault="00AA06EC" w:rsidP="00122DC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Autre type de prestation : </w:t>
            </w:r>
          </w:p>
          <w:p w14:paraId="37B6BC68" w14:textId="72CE393C" w:rsidR="0079557F" w:rsidRPr="007970DE" w:rsidRDefault="00AA06EC" w:rsidP="00122DC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préciser</w:t>
            </w:r>
            <w:proofErr w:type="gramEnd"/>
          </w:p>
        </w:tc>
        <w:tc>
          <w:tcPr>
            <w:tcW w:w="917" w:type="dxa"/>
          </w:tcPr>
          <w:p w14:paraId="628F0A4E" w14:textId="77777777" w:rsidR="0079557F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7866B207" w14:textId="79CA5796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6C8A4FD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2A6E4DDC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3A76E7F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7EAEC7B2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1230025C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9557F" w:rsidRPr="007970DE" w14:paraId="17F5657B" w14:textId="1AA3D8BF" w:rsidTr="00A5552E">
        <w:trPr>
          <w:jc w:val="center"/>
        </w:trPr>
        <w:tc>
          <w:tcPr>
            <w:tcW w:w="3189" w:type="dxa"/>
          </w:tcPr>
          <w:p w14:paraId="7808A67E" w14:textId="77777777" w:rsidR="00AA06EC" w:rsidRDefault="00AA06EC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Autre type de prestation : </w:t>
            </w:r>
          </w:p>
          <w:p w14:paraId="7931990E" w14:textId="01821FBF" w:rsidR="0079557F" w:rsidRPr="007970DE" w:rsidRDefault="00AA06EC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proofErr w:type="gramStart"/>
            <w:r>
              <w:rPr>
                <w:snapToGrid w:val="0"/>
                <w:sz w:val="20"/>
                <w:szCs w:val="20"/>
              </w:rPr>
              <w:t>préciser</w:t>
            </w:r>
            <w:proofErr w:type="gramEnd"/>
          </w:p>
        </w:tc>
        <w:tc>
          <w:tcPr>
            <w:tcW w:w="917" w:type="dxa"/>
          </w:tcPr>
          <w:p w14:paraId="7B72AFAC" w14:textId="77777777" w:rsidR="0079557F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7EC99795" w14:textId="7B40AE7B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6C925B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3DB9B22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1ABEC937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243A14C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633CE3CC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54FA8C8A" w14:textId="77777777" w:rsidR="00534B9E" w:rsidRDefault="00534B9E" w:rsidP="00DA18BA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jc w:val="left"/>
        <w:rPr>
          <w:i/>
          <w:szCs w:val="20"/>
        </w:rPr>
      </w:pPr>
    </w:p>
    <w:p w14:paraId="65715310" w14:textId="39698F29" w:rsidR="00534B9E" w:rsidRDefault="00A5552E" w:rsidP="00122DCE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</w:pPr>
      <w:r w:rsidRPr="00F90402">
        <w:rPr>
          <w:i/>
          <w:szCs w:val="20"/>
        </w:rPr>
        <w:t xml:space="preserve">* Afin de maintenir un bon niveau de qualité, le recours aux agents de sécurité habituelle d’un des campus </w:t>
      </w:r>
      <w:r w:rsidRPr="00F90402">
        <w:rPr>
          <w:i/>
        </w:rPr>
        <w:t>sera prioritaire pour effectuer les prestations supplémentaires</w:t>
      </w:r>
      <w:r w:rsidRPr="00A5552E">
        <w:t>.</w:t>
      </w:r>
    </w:p>
    <w:p w14:paraId="21A5EF0A" w14:textId="77777777" w:rsidR="00A5552E" w:rsidRPr="00A5552E" w:rsidRDefault="00A5552E" w:rsidP="00122DCE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  <w:szCs w:val="20"/>
        </w:rPr>
      </w:pPr>
    </w:p>
    <w:p w14:paraId="1E8D1046" w14:textId="5B8BA9BC" w:rsidR="00D5463C" w:rsidRPr="00A5552E" w:rsidRDefault="008F2AF5" w:rsidP="00122DCE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  <w:szCs w:val="20"/>
        </w:rPr>
      </w:pPr>
      <w:r w:rsidRPr="00A5552E">
        <w:rPr>
          <w:i/>
          <w:szCs w:val="20"/>
        </w:rPr>
        <w:t>*</w:t>
      </w:r>
      <w:r w:rsidR="0079557F" w:rsidRPr="00A5552E">
        <w:rPr>
          <w:i/>
          <w:szCs w:val="20"/>
        </w:rPr>
        <w:t>*</w:t>
      </w:r>
      <w:r w:rsidRPr="00A5552E">
        <w:rPr>
          <w:i/>
          <w:szCs w:val="20"/>
        </w:rPr>
        <w:t xml:space="preserve"> Agent formé à l’utilisation </w:t>
      </w:r>
      <w:r w:rsidR="0049092A" w:rsidRPr="00A5552E">
        <w:rPr>
          <w:i/>
          <w:szCs w:val="20"/>
        </w:rPr>
        <w:t xml:space="preserve">en légitime défense </w:t>
      </w:r>
      <w:r w:rsidRPr="00A5552E">
        <w:rPr>
          <w:i/>
          <w:szCs w:val="20"/>
        </w:rPr>
        <w:t xml:space="preserve">et suite à </w:t>
      </w:r>
      <w:r w:rsidR="0058698E" w:rsidRPr="00A5552E">
        <w:rPr>
          <w:i/>
          <w:szCs w:val="20"/>
        </w:rPr>
        <w:t>arrêter</w:t>
      </w:r>
      <w:r w:rsidRPr="00A5552E">
        <w:rPr>
          <w:i/>
          <w:szCs w:val="20"/>
        </w:rPr>
        <w:t xml:space="preserve"> préfectoral dans le cadre d’</w:t>
      </w:r>
      <w:r w:rsidR="00AF62D3" w:rsidRPr="00A5552E">
        <w:rPr>
          <w:i/>
          <w:szCs w:val="20"/>
        </w:rPr>
        <w:t>u</w:t>
      </w:r>
      <w:r w:rsidRPr="00A5552E">
        <w:rPr>
          <w:i/>
          <w:szCs w:val="20"/>
        </w:rPr>
        <w:t>n</w:t>
      </w:r>
      <w:r w:rsidR="00AF62D3" w:rsidRPr="00A5552E">
        <w:rPr>
          <w:i/>
          <w:szCs w:val="20"/>
        </w:rPr>
        <w:t xml:space="preserve"> </w:t>
      </w:r>
      <w:r w:rsidRPr="00A5552E">
        <w:rPr>
          <w:i/>
          <w:szCs w:val="20"/>
        </w:rPr>
        <w:t>danger exceptionnel</w:t>
      </w:r>
      <w:r w:rsidR="00AF62D3" w:rsidRPr="00A5552E">
        <w:rPr>
          <w:i/>
          <w:szCs w:val="20"/>
        </w:rPr>
        <w:t> ; L’acquisition, la détention, le transport, le stockage sont à la charge du prestataire.</w:t>
      </w:r>
    </w:p>
    <w:p w14:paraId="36B4F59B" w14:textId="77777777" w:rsidR="00D5463C" w:rsidRPr="00360D8A" w:rsidRDefault="00D5463C" w:rsidP="002C6399">
      <w:pPr>
        <w:tabs>
          <w:tab w:val="left" w:pos="708"/>
          <w:tab w:val="center" w:pos="4819"/>
          <w:tab w:val="right" w:pos="9071"/>
        </w:tabs>
        <w:spacing w:after="0" w:line="240" w:lineRule="auto"/>
        <w:jc w:val="left"/>
        <w:rPr>
          <w:i/>
          <w:szCs w:val="20"/>
        </w:rPr>
      </w:pPr>
    </w:p>
    <w:p w14:paraId="157DE4E8" w14:textId="77777777" w:rsidR="008F2AF5" w:rsidRDefault="008F2AF5" w:rsidP="007970DE">
      <w:pPr>
        <w:spacing w:after="0" w:line="240" w:lineRule="auto"/>
        <w:jc w:val="left"/>
        <w:rPr>
          <w:szCs w:val="24"/>
        </w:rPr>
      </w:pPr>
    </w:p>
    <w:p w14:paraId="19C34A1C" w14:textId="7C295D06" w:rsidR="007970DE" w:rsidRDefault="007970DE" w:rsidP="007970DE">
      <w:pPr>
        <w:spacing w:after="0" w:line="240" w:lineRule="auto"/>
        <w:jc w:val="left"/>
      </w:pPr>
      <w:r w:rsidRPr="00D5463C">
        <w:t>A ……………………………………</w:t>
      </w:r>
      <w:r w:rsidR="00D5463C" w:rsidRPr="00D5463C">
        <w:t>……</w:t>
      </w:r>
      <w:r w:rsidRPr="00D5463C">
        <w:t>, le ………………………</w:t>
      </w:r>
      <w:r w:rsidR="00D5463C" w:rsidRPr="00D5463C">
        <w:t>……</w:t>
      </w:r>
      <w:r w:rsidRPr="00D5463C">
        <w:t>.</w:t>
      </w:r>
    </w:p>
    <w:p w14:paraId="59E2A9C3" w14:textId="77777777" w:rsidR="00D5463C" w:rsidRPr="00D5463C" w:rsidRDefault="00D5463C" w:rsidP="007970DE">
      <w:pPr>
        <w:spacing w:after="0" w:line="240" w:lineRule="auto"/>
        <w:jc w:val="left"/>
      </w:pPr>
    </w:p>
    <w:p w14:paraId="2A846201" w14:textId="120B3BAF" w:rsidR="00546266" w:rsidRPr="002C6399" w:rsidRDefault="007970DE" w:rsidP="007970DE">
      <w:pPr>
        <w:spacing w:after="0" w:line="240" w:lineRule="auto"/>
        <w:jc w:val="left"/>
        <w:rPr>
          <w:i/>
        </w:rPr>
      </w:pPr>
      <w:r w:rsidRPr="00D5463C">
        <w:rPr>
          <w:b/>
          <w:u w:val="single"/>
        </w:rPr>
        <w:t xml:space="preserve">Signature du candidat : </w:t>
      </w:r>
      <w:r w:rsidRPr="00D5463C">
        <w:rPr>
          <w:i/>
        </w:rPr>
        <w:t>(Représentant habilité à signer le marché)</w:t>
      </w:r>
    </w:p>
    <w:sectPr w:rsidR="00546266" w:rsidRPr="002C6399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9BC34" w14:textId="77777777" w:rsidR="00722042" w:rsidRDefault="00722042" w:rsidP="00D77F41">
      <w:pPr>
        <w:spacing w:after="0" w:line="240" w:lineRule="auto"/>
      </w:pPr>
      <w:r>
        <w:separator/>
      </w:r>
    </w:p>
  </w:endnote>
  <w:endnote w:type="continuationSeparator" w:id="0">
    <w:p w14:paraId="6FE63002" w14:textId="77777777" w:rsidR="00722042" w:rsidRDefault="00722042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B0915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1EB9E5A" wp14:editId="7726E9CA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D3917E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EB9E5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9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24D3917E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AE3D768" wp14:editId="01CB6F5A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1329E3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7B7681" wp14:editId="3F7E3684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D40085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du Maréchal Juin – 76130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7B7681" id="Zone de texte 8" o:spid="_x0000_s1030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73D40085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du Maréchal Juin – 76130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43181A5C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FE35E6" wp14:editId="1E66B17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A792AB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59CC9" w14:textId="77777777" w:rsidR="00722042" w:rsidRDefault="00722042" w:rsidP="00D77F41">
      <w:pPr>
        <w:spacing w:after="0" w:line="240" w:lineRule="auto"/>
      </w:pPr>
      <w:r>
        <w:separator/>
      </w:r>
    </w:p>
  </w:footnote>
  <w:footnote w:type="continuationSeparator" w:id="0">
    <w:p w14:paraId="647C8A45" w14:textId="77777777" w:rsidR="00722042" w:rsidRDefault="00722042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7DF83" w14:textId="7EDE53FF" w:rsidR="00B7216E" w:rsidRDefault="00B7216E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2494C75" wp14:editId="3ED719C7">
              <wp:simplePos x="0" y="0"/>
              <wp:positionH relativeFrom="column">
                <wp:posOffset>-441960</wp:posOffset>
              </wp:positionH>
              <wp:positionV relativeFrom="paragraph">
                <wp:posOffset>-191135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2" name="Connecteur droit 1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3" name="Connecteur droit 1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4" name="Image 1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CFCCD30" id="Groupe 11" o:spid="_x0000_s1026" style="position:absolute;margin-left:-34.8pt;margin-top:-15.0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">
              <v:line id="Connecteur droit 1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" strokecolor="#767171" strokeweight="1.25pt">
                <v:stroke joinstyle="miter"/>
              </v:line>
              <v:line id="Connecteur droit 1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  <w:p w14:paraId="054DAA14" w14:textId="43AEF525" w:rsidR="0097016B" w:rsidRDefault="004220DC">
    <w:pPr>
      <w:pStyle w:val="En-tt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843FFD" wp14:editId="2897AF4B">
              <wp:simplePos x="0" y="0"/>
              <wp:positionH relativeFrom="page">
                <wp:posOffset>4210050</wp:posOffset>
              </wp:positionH>
              <wp:positionV relativeFrom="page">
                <wp:posOffset>187325</wp:posOffset>
              </wp:positionV>
              <wp:extent cx="3019425" cy="479572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79572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E5E449" w14:textId="72134B2D" w:rsidR="00170140" w:rsidRDefault="00170140" w:rsidP="00170140">
                          <w:pPr>
                            <w:jc w:val="center"/>
                          </w:pPr>
                          <w:r w:rsidRPr="00275E90">
                            <w:t xml:space="preserve">Marché </w:t>
                          </w:r>
                          <w:r w:rsidR="00275E90" w:rsidRPr="00275E90">
                            <w:t>2026-08</w:t>
                          </w:r>
                          <w:r w:rsidR="007D053B">
                            <w:t xml:space="preserve"> - </w:t>
                          </w:r>
                          <w:r>
                            <w:t>Prestations humaines de sécurité et sûreté – DPGF</w:t>
                          </w:r>
                          <w:r w:rsidR="0058698E">
                            <w:t xml:space="preserve"> - BPU</w:t>
                          </w:r>
                        </w:p>
                        <w:p w14:paraId="0D738DA7" w14:textId="77777777" w:rsidR="007157CD" w:rsidRDefault="007157CD" w:rsidP="007157CD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843FFD" id="Rectangle 17" o:spid="_x0000_s1028" style="position:absolute;left:0;text-align:left;margin-left:331.5pt;margin-top:14.75pt;width:237.75pt;height:37.7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" fillcolor="#7390a1" stroked="f" strokeweight="1pt">
              <v:textbox>
                <w:txbxContent>
                  <w:p w14:paraId="0BE5E449" w14:textId="72134B2D" w:rsidR="00170140" w:rsidRDefault="00170140" w:rsidP="00170140">
                    <w:pPr>
                      <w:jc w:val="center"/>
                    </w:pPr>
                    <w:r w:rsidRPr="00275E90">
                      <w:t xml:space="preserve">Marché </w:t>
                    </w:r>
                    <w:r w:rsidR="00275E90" w:rsidRPr="00275E90">
                      <w:t>2026-08</w:t>
                    </w:r>
                    <w:r w:rsidR="007D053B">
                      <w:t xml:space="preserve"> - </w:t>
                    </w:r>
                    <w:r>
                      <w:t>Prestations humaines de sécurité et sûreté – DPGF</w:t>
                    </w:r>
                    <w:r w:rsidR="0058698E">
                      <w:t xml:space="preserve"> - BPU</w:t>
                    </w:r>
                  </w:p>
                  <w:p w14:paraId="0D738DA7" w14:textId="77777777" w:rsidR="007157CD" w:rsidRDefault="007157CD" w:rsidP="007157CD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58698E">
      <w:t xml:space="preserve"> </w:t>
    </w:r>
    <w:r w:rsidR="0069590E">
      <w:tab/>
    </w:r>
    <w:r w:rsidR="006959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C31FA"/>
    <w:multiLevelType w:val="hybridMultilevel"/>
    <w:tmpl w:val="8198261C"/>
    <w:lvl w:ilvl="0" w:tplc="24DC5288">
      <w:numFmt w:val="bullet"/>
      <w:lvlText w:val="è"/>
      <w:lvlJc w:val="left"/>
      <w:pPr>
        <w:ind w:left="720" w:hanging="360"/>
      </w:pPr>
      <w:rPr>
        <w:rFonts w:ascii="Wingdings" w:eastAsia="Times New Roman" w:hAnsi="Wingdings" w:cs="Arial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5" w15:restartNumberingAfterBreak="0">
    <w:nsid w:val="48483EF9"/>
    <w:multiLevelType w:val="hybridMultilevel"/>
    <w:tmpl w:val="244034F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1E0D86"/>
    <w:multiLevelType w:val="hybridMultilevel"/>
    <w:tmpl w:val="8004B95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2"/>
  </w:num>
  <w:num w:numId="5">
    <w:abstractNumId w:val="1"/>
  </w:num>
  <w:num w:numId="6">
    <w:abstractNumId w:val="4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50B08"/>
    <w:rsid w:val="000816CD"/>
    <w:rsid w:val="000B0DB6"/>
    <w:rsid w:val="000B2878"/>
    <w:rsid w:val="00122DCE"/>
    <w:rsid w:val="0014490F"/>
    <w:rsid w:val="0015176A"/>
    <w:rsid w:val="00170140"/>
    <w:rsid w:val="001A72B6"/>
    <w:rsid w:val="001B56C6"/>
    <w:rsid w:val="00214C73"/>
    <w:rsid w:val="0026194E"/>
    <w:rsid w:val="00275E90"/>
    <w:rsid w:val="002C6399"/>
    <w:rsid w:val="003172DD"/>
    <w:rsid w:val="00346B11"/>
    <w:rsid w:val="00360D8A"/>
    <w:rsid w:val="0040132D"/>
    <w:rsid w:val="004220DC"/>
    <w:rsid w:val="00425F99"/>
    <w:rsid w:val="0048017D"/>
    <w:rsid w:val="0049092A"/>
    <w:rsid w:val="004B54CB"/>
    <w:rsid w:val="004D63C4"/>
    <w:rsid w:val="00502690"/>
    <w:rsid w:val="00534B9E"/>
    <w:rsid w:val="00546266"/>
    <w:rsid w:val="0058698E"/>
    <w:rsid w:val="00652CAE"/>
    <w:rsid w:val="0069590E"/>
    <w:rsid w:val="006F2750"/>
    <w:rsid w:val="007157CD"/>
    <w:rsid w:val="00722042"/>
    <w:rsid w:val="00726DB4"/>
    <w:rsid w:val="007300D0"/>
    <w:rsid w:val="0078262F"/>
    <w:rsid w:val="0079557F"/>
    <w:rsid w:val="007970DE"/>
    <w:rsid w:val="007D053B"/>
    <w:rsid w:val="007E44EE"/>
    <w:rsid w:val="00867A9C"/>
    <w:rsid w:val="00881669"/>
    <w:rsid w:val="008F2AF5"/>
    <w:rsid w:val="008F6EB1"/>
    <w:rsid w:val="0091074B"/>
    <w:rsid w:val="009247C7"/>
    <w:rsid w:val="00940F0C"/>
    <w:rsid w:val="0097016B"/>
    <w:rsid w:val="00971BEF"/>
    <w:rsid w:val="009E0619"/>
    <w:rsid w:val="009E57A5"/>
    <w:rsid w:val="009F76C0"/>
    <w:rsid w:val="00A01B80"/>
    <w:rsid w:val="00A27D90"/>
    <w:rsid w:val="00A5552E"/>
    <w:rsid w:val="00A81DB3"/>
    <w:rsid w:val="00AA06EC"/>
    <w:rsid w:val="00AC6753"/>
    <w:rsid w:val="00AF62D3"/>
    <w:rsid w:val="00B405E2"/>
    <w:rsid w:val="00B67BE2"/>
    <w:rsid w:val="00B7216E"/>
    <w:rsid w:val="00BF5F86"/>
    <w:rsid w:val="00C22682"/>
    <w:rsid w:val="00C4308B"/>
    <w:rsid w:val="00C671C6"/>
    <w:rsid w:val="00C86627"/>
    <w:rsid w:val="00C86BC9"/>
    <w:rsid w:val="00C913D9"/>
    <w:rsid w:val="00CE1B1E"/>
    <w:rsid w:val="00CE22D3"/>
    <w:rsid w:val="00CF62A3"/>
    <w:rsid w:val="00D5463C"/>
    <w:rsid w:val="00D6123D"/>
    <w:rsid w:val="00D77F41"/>
    <w:rsid w:val="00DA155B"/>
    <w:rsid w:val="00DA18BA"/>
    <w:rsid w:val="00DD4AE1"/>
    <w:rsid w:val="00DD59F0"/>
    <w:rsid w:val="00E16B79"/>
    <w:rsid w:val="00E868EE"/>
    <w:rsid w:val="00EF3358"/>
    <w:rsid w:val="00F07DC0"/>
    <w:rsid w:val="00F17ADF"/>
    <w:rsid w:val="00F560E4"/>
    <w:rsid w:val="00F616C7"/>
    <w:rsid w:val="00F90402"/>
    <w:rsid w:val="00F951C2"/>
    <w:rsid w:val="00F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58B53942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F61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6D581-5ABA-48AF-B1BB-F28E968C3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70</TotalTime>
  <Pages>2</Pages>
  <Words>391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22</cp:revision>
  <cp:lastPrinted>2019-07-23T14:06:00Z</cp:lastPrinted>
  <dcterms:created xsi:type="dcterms:W3CDTF">2024-11-25T16:57:00Z</dcterms:created>
  <dcterms:modified xsi:type="dcterms:W3CDTF">2026-02-06T09:10:00Z</dcterms:modified>
</cp:coreProperties>
</file>