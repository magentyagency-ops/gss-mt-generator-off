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0C22FB2E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0C22FB2E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 xml:space="preserve">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66B2E6A4" w:rsidR="007970D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</w:t>
      </w:r>
      <w:r w:rsidR="00A433C8">
        <w:rPr>
          <w:b/>
          <w:sz w:val="18"/>
          <w:szCs w:val="24"/>
          <w:u w:val="single"/>
        </w:rPr>
        <w:t>2</w:t>
      </w:r>
    </w:p>
    <w:p w14:paraId="78470382" w14:textId="77777777" w:rsidR="00A433C8" w:rsidRPr="00652CAE" w:rsidRDefault="00A433C8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565"/>
        <w:gridCol w:w="2268"/>
        <w:gridCol w:w="2268"/>
      </w:tblGrid>
      <w:tr w:rsidR="00534B9E" w:rsidRPr="007970DE" w14:paraId="7AE3BBED" w14:textId="77777777" w:rsidTr="00252772">
        <w:trPr>
          <w:trHeight w:val="960"/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565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Prix forfaitaire mensuel € TTC</w:t>
            </w:r>
          </w:p>
        </w:tc>
      </w:tr>
      <w:tr w:rsidR="00534B9E" w:rsidRPr="007970DE" w14:paraId="709A9116" w14:textId="77777777" w:rsidTr="00252772">
        <w:trPr>
          <w:trHeight w:val="2744"/>
          <w:jc w:val="center"/>
        </w:trPr>
        <w:tc>
          <w:tcPr>
            <w:tcW w:w="2269" w:type="dxa"/>
          </w:tcPr>
          <w:p w14:paraId="7A402582" w14:textId="51EE2ECF" w:rsidR="00534B9E" w:rsidRDefault="001A2683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1 agent de sécurité pour la s</w:t>
            </w:r>
            <w:r w:rsidR="00A433C8" w:rsidRPr="005E0E38">
              <w:rPr>
                <w:snapToGrid w:val="0"/>
                <w:sz w:val="20"/>
                <w:szCs w:val="20"/>
              </w:rPr>
              <w:t>écurisation des 2 sites du campus d’Evreux</w:t>
            </w:r>
            <w:r>
              <w:rPr>
                <w:snapToGrid w:val="0"/>
                <w:sz w:val="20"/>
                <w:szCs w:val="20"/>
              </w:rPr>
              <w:t xml:space="preserve"> du lundi au vendredi</w:t>
            </w:r>
          </w:p>
          <w:p w14:paraId="038DC244" w14:textId="77777777" w:rsidR="000321DC" w:rsidRPr="005E0E38" w:rsidRDefault="000321DC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</w:p>
          <w:p w14:paraId="0DAD60A5" w14:textId="4B7C7231" w:rsidR="005E0E38" w:rsidRPr="001A2683" w:rsidRDefault="005E0E38" w:rsidP="00252772">
            <w:pPr>
              <w:pStyle w:val="Paragraphedeliste"/>
              <w:spacing w:after="0" w:line="240" w:lineRule="auto"/>
              <w:ind w:left="0"/>
              <w:rPr>
                <w:i/>
                <w:iCs/>
                <w:sz w:val="20"/>
                <w:szCs w:val="20"/>
              </w:rPr>
            </w:pPr>
            <w:r w:rsidRPr="001A2683">
              <w:rPr>
                <w:i/>
                <w:iCs/>
                <w:sz w:val="20"/>
                <w:szCs w:val="20"/>
              </w:rPr>
              <w:t>(Voiture de liaison entre les 2 sites fournie par NEOMA)</w:t>
            </w:r>
          </w:p>
        </w:tc>
        <w:tc>
          <w:tcPr>
            <w:tcW w:w="2546" w:type="dxa"/>
          </w:tcPr>
          <w:p w14:paraId="4F6162FF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534B9E" w:rsidRPr="007970DE" w14:paraId="174DD3C2" w14:textId="77777777" w:rsidTr="000321DC">
        <w:trPr>
          <w:jc w:val="center"/>
        </w:trPr>
        <w:tc>
          <w:tcPr>
            <w:tcW w:w="2269" w:type="dxa"/>
            <w:shd w:val="clear" w:color="auto" w:fill="FBE4D5" w:themeFill="accent2" w:themeFillTint="33"/>
          </w:tcPr>
          <w:p w14:paraId="34D88BB5" w14:textId="77777777" w:rsidR="00534B9E" w:rsidRDefault="00534B9E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  <w:p w14:paraId="1E5C2342" w14:textId="65E2475C" w:rsidR="005E0E38" w:rsidRPr="007970DE" w:rsidRDefault="005E0E38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</w:tcPr>
          <w:p w14:paraId="4FC16BF9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  <w:shd w:val="clear" w:color="auto" w:fill="FBE4D5" w:themeFill="accent2" w:themeFillTint="33"/>
          </w:tcPr>
          <w:p w14:paraId="4A5816DC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CFBDBDD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</w:tcPr>
          <w:p w14:paraId="3071C2E0" w14:textId="77D90E05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1FC17ECA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7E6BD0" w14:textId="77777777" w:rsidR="005E0E38" w:rsidRDefault="005E0E38" w:rsidP="007970DE">
      <w:pPr>
        <w:spacing w:after="0" w:line="240" w:lineRule="auto"/>
        <w:jc w:val="left"/>
        <w:rPr>
          <w:lang w:val="en-GB"/>
        </w:rPr>
      </w:pPr>
    </w:p>
    <w:p w14:paraId="021CA7BA" w14:textId="2E74A4EA" w:rsidR="007970DE" w:rsidRPr="005A78C6" w:rsidRDefault="007970DE" w:rsidP="007970DE">
      <w:pPr>
        <w:spacing w:after="0" w:line="240" w:lineRule="auto"/>
        <w:jc w:val="left"/>
      </w:pPr>
      <w:r w:rsidRPr="005A78C6">
        <w:t>A ……………………………………</w:t>
      </w:r>
      <w:proofErr w:type="gramStart"/>
      <w:r w:rsidRPr="005A78C6">
        <w:t>…….</w:t>
      </w:r>
      <w:proofErr w:type="gramEnd"/>
      <w:r w:rsidRPr="005A78C6">
        <w:t>., le ……………………………..</w:t>
      </w:r>
    </w:p>
    <w:p w14:paraId="205B36A1" w14:textId="77777777" w:rsidR="007970DE" w:rsidRPr="005E0E38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5E0E38" w:rsidRDefault="007970DE" w:rsidP="007970DE">
      <w:pPr>
        <w:spacing w:after="0" w:line="240" w:lineRule="auto"/>
        <w:jc w:val="left"/>
        <w:rPr>
          <w:i/>
        </w:rPr>
      </w:pPr>
      <w:r w:rsidRPr="005E0E38">
        <w:rPr>
          <w:b/>
          <w:u w:val="single"/>
        </w:rPr>
        <w:t xml:space="preserve">Signature du candidat : </w:t>
      </w:r>
      <w:r w:rsidRPr="005E0E38">
        <w:rPr>
          <w:i/>
        </w:rPr>
        <w:t>(Représentant habilité à signer le marché)</w:t>
      </w:r>
    </w:p>
    <w:p w14:paraId="7C00441F" w14:textId="77777777" w:rsidR="0026194E" w:rsidRPr="005E0E38" w:rsidRDefault="0026194E" w:rsidP="00DA18BA">
      <w:pPr>
        <w:tabs>
          <w:tab w:val="left" w:pos="6504"/>
        </w:tabs>
      </w:pPr>
    </w:p>
    <w:p w14:paraId="3142460F" w14:textId="77777777" w:rsidR="001B56C6" w:rsidRPr="005E0E38" w:rsidRDefault="001B56C6" w:rsidP="00DA18BA">
      <w:pPr>
        <w:tabs>
          <w:tab w:val="left" w:pos="6504"/>
        </w:tabs>
      </w:pPr>
    </w:p>
    <w:p w14:paraId="56867D66" w14:textId="77777777" w:rsidR="001B56C6" w:rsidRPr="005E0E38" w:rsidRDefault="001B56C6" w:rsidP="00DA18BA">
      <w:pPr>
        <w:tabs>
          <w:tab w:val="left" w:pos="6504"/>
        </w:tabs>
      </w:pPr>
    </w:p>
    <w:p w14:paraId="008584A1" w14:textId="18CEBAC6" w:rsidR="001B56C6" w:rsidRDefault="001B56C6" w:rsidP="00DA18BA">
      <w:pPr>
        <w:tabs>
          <w:tab w:val="left" w:pos="6504"/>
        </w:tabs>
      </w:pPr>
    </w:p>
    <w:p w14:paraId="4DDFF214" w14:textId="0A8DA6E1" w:rsidR="00534B9E" w:rsidRDefault="00534B9E" w:rsidP="00DA18BA">
      <w:pPr>
        <w:tabs>
          <w:tab w:val="left" w:pos="6504"/>
        </w:tabs>
      </w:pPr>
    </w:p>
    <w:p w14:paraId="7747CD84" w14:textId="18A4419C" w:rsidR="00A433C8" w:rsidRDefault="00A433C8" w:rsidP="00DA18BA">
      <w:pPr>
        <w:tabs>
          <w:tab w:val="left" w:pos="6504"/>
        </w:tabs>
      </w:pPr>
    </w:p>
    <w:p w14:paraId="67245548" w14:textId="77777777" w:rsidR="001B56C6" w:rsidRDefault="001B56C6" w:rsidP="00DA18BA">
      <w:pPr>
        <w:tabs>
          <w:tab w:val="left" w:pos="6504"/>
        </w:tabs>
      </w:pPr>
    </w:p>
    <w:p w14:paraId="25919FAC" w14:textId="77777777" w:rsidR="00252772" w:rsidRDefault="00252772">
      <w:pPr>
        <w:spacing w:after="160" w:line="259" w:lineRule="auto"/>
        <w:jc w:val="left"/>
      </w:pPr>
      <w:r>
        <w:br w:type="page"/>
      </w:r>
    </w:p>
    <w:p w14:paraId="77E886E7" w14:textId="088D08A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BFE684F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BFE684F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03CD5624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 xml:space="preserve">SUPPLEMENTAIRES - LOT </w:t>
      </w:r>
      <w:r w:rsidR="00A433C8">
        <w:rPr>
          <w:b/>
          <w:sz w:val="18"/>
          <w:szCs w:val="24"/>
          <w:u w:val="single"/>
        </w:rPr>
        <w:t>2</w:t>
      </w:r>
      <w:r w:rsidR="001A2683">
        <w:rPr>
          <w:b/>
          <w:sz w:val="18"/>
          <w:szCs w:val="24"/>
          <w:u w:val="single"/>
        </w:rPr>
        <w:t>*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A240AA4" w14:textId="77777777" w:rsidR="000321DC" w:rsidRPr="007970DE" w:rsidRDefault="000321DC" w:rsidP="000321DC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0321DC" w:rsidRPr="007970DE" w14:paraId="7BB5C29A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3B8EC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5B898D" w14:textId="10CE4690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&gt;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5AB8B99E" w14:textId="2359EAAA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&lt;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 – Bon de commande en urgence</w:t>
            </w:r>
          </w:p>
        </w:tc>
      </w:tr>
      <w:tr w:rsidR="000321DC" w:rsidRPr="007970DE" w14:paraId="177CDA2E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06F796D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3628A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566A11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3E3D73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68E8CB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35B99EB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D0A1EC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784BAB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A0907C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0321DC" w:rsidRPr="007970DE" w14:paraId="258FBB26" w14:textId="77777777" w:rsidTr="00F86C6A">
        <w:trPr>
          <w:jc w:val="center"/>
        </w:trPr>
        <w:tc>
          <w:tcPr>
            <w:tcW w:w="3189" w:type="dxa"/>
          </w:tcPr>
          <w:p w14:paraId="2BCACB9D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1DF202A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85C987B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352A26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42CAB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0CB5AA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46209D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602168E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CC17AC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7A134FED" w14:textId="77777777" w:rsidTr="00F86C6A">
        <w:trPr>
          <w:jc w:val="center"/>
        </w:trPr>
        <w:tc>
          <w:tcPr>
            <w:tcW w:w="3189" w:type="dxa"/>
          </w:tcPr>
          <w:p w14:paraId="160B63B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4DFD4530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085416E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FEAAC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0EA63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AF7B26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B83631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A7D75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1655A166" w14:textId="77777777" w:rsidTr="00F86C6A">
        <w:trPr>
          <w:jc w:val="center"/>
        </w:trPr>
        <w:tc>
          <w:tcPr>
            <w:tcW w:w="3189" w:type="dxa"/>
          </w:tcPr>
          <w:p w14:paraId="51EE2FA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39A723E9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C19805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95DED5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365F02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8B9E23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E27B1E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3E153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512B10CB" w14:textId="77777777" w:rsidTr="00F86C6A">
        <w:trPr>
          <w:jc w:val="center"/>
        </w:trPr>
        <w:tc>
          <w:tcPr>
            <w:tcW w:w="3189" w:type="dxa"/>
          </w:tcPr>
          <w:p w14:paraId="6E1D7A94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7BF46644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A042B1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F73E2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418E5C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A336A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18938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85B49C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0628E86E" w14:textId="77777777" w:rsidTr="00F86C6A">
        <w:trPr>
          <w:jc w:val="center"/>
        </w:trPr>
        <w:tc>
          <w:tcPr>
            <w:tcW w:w="3189" w:type="dxa"/>
          </w:tcPr>
          <w:p w14:paraId="7C3014FB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5BA1EE33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3BEEA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C4015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18B612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B1A61C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E25852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72FB8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4E606062" w14:textId="77777777" w:rsidTr="00F86C6A">
        <w:trPr>
          <w:jc w:val="center"/>
        </w:trPr>
        <w:tc>
          <w:tcPr>
            <w:tcW w:w="3189" w:type="dxa"/>
          </w:tcPr>
          <w:p w14:paraId="6A696AD9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934EB15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2E2B862E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6C76E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BEF8B2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6FB9DF6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8BC983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6290E9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2173B2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6854C923" w14:textId="77777777" w:rsidTr="00F86C6A">
        <w:trPr>
          <w:jc w:val="center"/>
        </w:trPr>
        <w:tc>
          <w:tcPr>
            <w:tcW w:w="3189" w:type="dxa"/>
          </w:tcPr>
          <w:p w14:paraId="625E7F05" w14:textId="429019A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** </w:t>
            </w:r>
          </w:p>
          <w:p w14:paraId="5E3BC07A" w14:textId="6FAC386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CA7B9F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553E41C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62CD3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F67253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30BD3C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7C730A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FA1A66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77A427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6A976E03" w14:textId="77777777" w:rsidTr="00F86C6A">
        <w:trPr>
          <w:jc w:val="center"/>
        </w:trPr>
        <w:tc>
          <w:tcPr>
            <w:tcW w:w="3189" w:type="dxa"/>
          </w:tcPr>
          <w:p w14:paraId="17B531DD" w14:textId="4857A386" w:rsidR="000321DC" w:rsidRPr="007970DE" w:rsidRDefault="000321DC" w:rsidP="00252772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</w:t>
            </w:r>
            <w:r w:rsidR="002B4D73">
              <w:rPr>
                <w:bCs/>
                <w:sz w:val="20"/>
                <w:szCs w:val="20"/>
              </w:rPr>
              <w:t>des prestations</w:t>
            </w:r>
            <w:r>
              <w:rPr>
                <w:bCs/>
                <w:sz w:val="20"/>
                <w:szCs w:val="20"/>
              </w:rPr>
              <w:t> : préciser</w:t>
            </w:r>
          </w:p>
        </w:tc>
        <w:tc>
          <w:tcPr>
            <w:tcW w:w="917" w:type="dxa"/>
          </w:tcPr>
          <w:p w14:paraId="1D469F37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3956AFB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A0A65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7198EA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816D1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243B4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A827A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1C81C339" w14:textId="77777777" w:rsidTr="00252772">
        <w:trPr>
          <w:trHeight w:val="603"/>
          <w:jc w:val="center"/>
        </w:trPr>
        <w:tc>
          <w:tcPr>
            <w:tcW w:w="3189" w:type="dxa"/>
          </w:tcPr>
          <w:p w14:paraId="4E6467B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CEBD6A1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E95E80E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57F44DC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259C74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93DE646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6B7E7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482E166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B1D423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92B1EA0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642AD73" w14:textId="769774CE" w:rsidR="000321DC" w:rsidRPr="000321DC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</w:rPr>
      </w:pPr>
      <w:r w:rsidRPr="000321DC">
        <w:rPr>
          <w:i/>
          <w:szCs w:val="20"/>
        </w:rPr>
        <w:t>* Afin de maintenir un bon niveau de qualité, le recours aux agents de sécurité habituel</w:t>
      </w:r>
      <w:r w:rsidR="001A2683">
        <w:rPr>
          <w:i/>
          <w:szCs w:val="20"/>
        </w:rPr>
        <w:t>s</w:t>
      </w:r>
      <w:r w:rsidRPr="000321DC">
        <w:rPr>
          <w:i/>
          <w:szCs w:val="20"/>
        </w:rPr>
        <w:t xml:space="preserve"> </w:t>
      </w:r>
      <w:r w:rsidR="001A2683">
        <w:rPr>
          <w:i/>
          <w:szCs w:val="20"/>
        </w:rPr>
        <w:t>du</w:t>
      </w:r>
      <w:r w:rsidRPr="000321DC">
        <w:rPr>
          <w:i/>
          <w:szCs w:val="20"/>
        </w:rPr>
        <w:t xml:space="preserve"> campus </w:t>
      </w:r>
      <w:r w:rsidRPr="000321DC">
        <w:rPr>
          <w:i/>
        </w:rPr>
        <w:t>sera prioritaire pour effectuer les prestations supplémentaires.</w:t>
      </w:r>
    </w:p>
    <w:p w14:paraId="0705000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65DDD71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** Agent formé à l’utilisation en légitime défense et suite à l’arrêté préfectoral dans le cadre d’un danger exceptionnel ; L’acquisition, la détention, le transport, le stockage sont à la charge du prestataire.</w:t>
      </w:r>
    </w:p>
    <w:p w14:paraId="0A908391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1403BA" w14:textId="77777777" w:rsidR="000321DC" w:rsidRPr="00360D8A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BDFDD4C" w14:textId="77777777" w:rsidR="000321DC" w:rsidRDefault="000321DC" w:rsidP="000321DC">
      <w:pPr>
        <w:spacing w:after="0" w:line="240" w:lineRule="auto"/>
        <w:jc w:val="left"/>
        <w:rPr>
          <w:szCs w:val="24"/>
        </w:rPr>
      </w:pPr>
    </w:p>
    <w:p w14:paraId="66398792" w14:textId="77777777" w:rsidR="000321DC" w:rsidRDefault="000321DC" w:rsidP="000321DC">
      <w:pPr>
        <w:spacing w:after="0" w:line="240" w:lineRule="auto"/>
        <w:jc w:val="left"/>
      </w:pPr>
      <w:r w:rsidRPr="00D5463C">
        <w:t>A …………………………………………, le …………………………….</w:t>
      </w:r>
    </w:p>
    <w:p w14:paraId="4812D982" w14:textId="77777777" w:rsidR="000321DC" w:rsidRPr="00D5463C" w:rsidRDefault="000321DC" w:rsidP="000321DC">
      <w:pPr>
        <w:spacing w:after="0" w:line="240" w:lineRule="auto"/>
        <w:jc w:val="left"/>
      </w:pPr>
    </w:p>
    <w:p w14:paraId="162F3888" w14:textId="77777777" w:rsidR="000321DC" w:rsidRPr="00D5463C" w:rsidRDefault="000321DC" w:rsidP="000321DC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2C9866E4" w14:textId="77777777" w:rsidR="000321DC" w:rsidRDefault="000321DC" w:rsidP="000321DC">
      <w:pPr>
        <w:spacing w:after="0" w:line="240" w:lineRule="auto"/>
        <w:jc w:val="left"/>
        <w:rPr>
          <w:i/>
          <w:sz w:val="18"/>
          <w:szCs w:val="24"/>
        </w:rPr>
      </w:pPr>
    </w:p>
    <w:p w14:paraId="14CA289A" w14:textId="77777777" w:rsidR="00546266" w:rsidRDefault="00546266" w:rsidP="007970DE">
      <w:pPr>
        <w:spacing w:after="0" w:line="240" w:lineRule="auto"/>
        <w:jc w:val="left"/>
        <w:rPr>
          <w:i/>
          <w:sz w:val="18"/>
          <w:szCs w:val="24"/>
        </w:rPr>
      </w:pPr>
    </w:p>
    <w:p w14:paraId="2A846201" w14:textId="77777777" w:rsidR="00546266" w:rsidRDefault="00546266" w:rsidP="007970DE">
      <w:pPr>
        <w:spacing w:after="0" w:line="240" w:lineRule="auto"/>
        <w:jc w:val="left"/>
        <w:rPr>
          <w:szCs w:val="24"/>
        </w:rPr>
      </w:pPr>
    </w:p>
    <w:sectPr w:rsidR="00546266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AA14" w14:textId="00084197" w:rsidR="0097016B" w:rsidRDefault="008C5234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C8E258" wp14:editId="1FC560FA">
              <wp:simplePos x="0" y="0"/>
              <wp:positionH relativeFrom="column">
                <wp:posOffset>-388620</wp:posOffset>
              </wp:positionH>
              <wp:positionV relativeFrom="paragraph">
                <wp:posOffset>-212090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6BD935" id="Groupe 11" o:spid="_x0000_s1026" style="position:absolute;margin-left:-30.6pt;margin-top:-16.7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" strokecolor="#747070 [1614]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vKOxAAAANsAAAAPAAAAZHJzL2Rvd25yZXYueG1sRE9Na8JA&#10;EL0L/Q/LCL1Is7Gi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C7+8o7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02574BB6" w:rsidR="00170140" w:rsidRDefault="00170140" w:rsidP="00170140">
                          <w:pPr>
                            <w:jc w:val="center"/>
                          </w:pPr>
                          <w:r w:rsidRPr="009121A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9121A9" w:rsidRPr="009121A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7D053B" w:rsidRPr="009121A9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7D053B" w:rsidRPr="009121A9">
                            <w:t>-</w:t>
                          </w:r>
                          <w:r w:rsidR="007D053B">
                            <w:t xml:space="preserve"> </w:t>
                          </w:r>
                          <w:r>
                            <w:t>Prestations humaines de sécurité et sûreté – DPGF et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02574BB6" w:rsidR="00170140" w:rsidRDefault="00170140" w:rsidP="00170140">
                    <w:pPr>
                      <w:jc w:val="center"/>
                    </w:pPr>
                    <w:r w:rsidRPr="009121A9">
                      <w:rPr>
                        <w:color w:val="FFFFFF" w:themeColor="background1"/>
                      </w:rPr>
                      <w:t xml:space="preserve">Marché </w:t>
                    </w:r>
                    <w:r w:rsidR="009121A9" w:rsidRPr="009121A9">
                      <w:rPr>
                        <w:color w:val="FFFFFF" w:themeColor="background1"/>
                      </w:rPr>
                      <w:t>2026-08</w:t>
                    </w:r>
                    <w:r w:rsidR="007D053B" w:rsidRPr="009121A9">
                      <w:rPr>
                        <w:color w:val="FFFFFF" w:themeColor="background1"/>
                      </w:rPr>
                      <w:t xml:space="preserve"> </w:t>
                    </w:r>
                    <w:r w:rsidR="007D053B" w:rsidRPr="009121A9">
                      <w:t>-</w:t>
                    </w:r>
                    <w:r w:rsidR="007D053B">
                      <w:t xml:space="preserve"> </w:t>
                    </w:r>
                    <w:r>
                      <w:t>Prestations humaines de sécurité et sûreté – DPGF et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383330C9"/>
    <w:multiLevelType w:val="hybridMultilevel"/>
    <w:tmpl w:val="2BC22920"/>
    <w:lvl w:ilvl="0" w:tplc="6F0A44C2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2" w:hanging="360"/>
      </w:pPr>
    </w:lvl>
    <w:lvl w:ilvl="2" w:tplc="040C001B" w:tentative="1">
      <w:start w:val="1"/>
      <w:numFmt w:val="lowerRoman"/>
      <w:lvlText w:val="%3."/>
      <w:lvlJc w:val="right"/>
      <w:pPr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7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321DC"/>
    <w:rsid w:val="000816CD"/>
    <w:rsid w:val="000B2878"/>
    <w:rsid w:val="0015176A"/>
    <w:rsid w:val="00170140"/>
    <w:rsid w:val="001A2683"/>
    <w:rsid w:val="001B56C6"/>
    <w:rsid w:val="00214C73"/>
    <w:rsid w:val="00252772"/>
    <w:rsid w:val="0026194E"/>
    <w:rsid w:val="002B4D73"/>
    <w:rsid w:val="00306E1A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34B9E"/>
    <w:rsid w:val="00546266"/>
    <w:rsid w:val="005A78C6"/>
    <w:rsid w:val="005E0E38"/>
    <w:rsid w:val="00652CAE"/>
    <w:rsid w:val="0069590E"/>
    <w:rsid w:val="007157CD"/>
    <w:rsid w:val="00722042"/>
    <w:rsid w:val="00726DB4"/>
    <w:rsid w:val="007300D0"/>
    <w:rsid w:val="0078262F"/>
    <w:rsid w:val="007970DE"/>
    <w:rsid w:val="007D053B"/>
    <w:rsid w:val="007D6F64"/>
    <w:rsid w:val="00881669"/>
    <w:rsid w:val="008C5234"/>
    <w:rsid w:val="008F2AF5"/>
    <w:rsid w:val="008F6EB1"/>
    <w:rsid w:val="009121A9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433C8"/>
    <w:rsid w:val="00A76890"/>
    <w:rsid w:val="00A81DB3"/>
    <w:rsid w:val="00AC6753"/>
    <w:rsid w:val="00AF62D3"/>
    <w:rsid w:val="00B405E2"/>
    <w:rsid w:val="00B67BE2"/>
    <w:rsid w:val="00BF5F86"/>
    <w:rsid w:val="00C22682"/>
    <w:rsid w:val="00C4308B"/>
    <w:rsid w:val="00C671C6"/>
    <w:rsid w:val="00C86BC9"/>
    <w:rsid w:val="00C913D9"/>
    <w:rsid w:val="00CA7B9F"/>
    <w:rsid w:val="00CE1B1E"/>
    <w:rsid w:val="00CF62A3"/>
    <w:rsid w:val="00D6123D"/>
    <w:rsid w:val="00D77F41"/>
    <w:rsid w:val="00DA18BA"/>
    <w:rsid w:val="00DD4AE1"/>
    <w:rsid w:val="00DD59F0"/>
    <w:rsid w:val="00E16B79"/>
    <w:rsid w:val="00E503F5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23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15</cp:revision>
  <cp:lastPrinted>2019-07-23T14:06:00Z</cp:lastPrinted>
  <dcterms:created xsi:type="dcterms:W3CDTF">2024-11-25T17:05:00Z</dcterms:created>
  <dcterms:modified xsi:type="dcterms:W3CDTF">2026-02-06T09:11:00Z</dcterms:modified>
</cp:coreProperties>
</file>