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9F50" w14:textId="7777777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E32A3" wp14:editId="494962BE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A2F05" w14:textId="0CC31B97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376EB8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–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DE32A3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">
                <v:textbox>
                  <w:txbxContent>
                    <w:p w14:paraId="666A2F05" w14:textId="0CC31B97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376EB8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–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F26B00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8FF958B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9EF9641" w14:textId="34786C9A" w:rsidR="007970DE" w:rsidRPr="000865B7" w:rsidRDefault="007970DE" w:rsidP="007970D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</w:rPr>
      </w:pPr>
      <w:r w:rsidRPr="002F51EC">
        <w:rPr>
          <w:b/>
          <w:sz w:val="18"/>
          <w:szCs w:val="24"/>
        </w:rPr>
        <w:t xml:space="preserve">PRESTATIONS </w:t>
      </w:r>
      <w:r w:rsidR="00EF3358" w:rsidRPr="002F51EC">
        <w:rPr>
          <w:b/>
          <w:sz w:val="18"/>
          <w:szCs w:val="24"/>
        </w:rPr>
        <w:t>SUPPLEMENTAIRES</w:t>
      </w:r>
      <w:r w:rsidRPr="002F51EC">
        <w:rPr>
          <w:b/>
          <w:sz w:val="18"/>
          <w:szCs w:val="24"/>
        </w:rPr>
        <w:t xml:space="preserve"> </w:t>
      </w:r>
      <w:r w:rsidR="002F51EC">
        <w:rPr>
          <w:b/>
          <w:sz w:val="18"/>
          <w:szCs w:val="24"/>
        </w:rPr>
        <w:t>DE TELE SECURITE – LOT 3</w:t>
      </w:r>
    </w:p>
    <w:p w14:paraId="3732EFF5" w14:textId="77777777" w:rsidR="0040132D" w:rsidRPr="007970DE" w:rsidRDefault="0040132D" w:rsidP="007970DE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984"/>
        <w:gridCol w:w="1984"/>
        <w:gridCol w:w="1843"/>
      </w:tblGrid>
      <w:tr w:rsidR="00DA18BA" w:rsidRPr="007970DE" w14:paraId="4877EA39" w14:textId="77777777" w:rsidTr="002F51EC">
        <w:trPr>
          <w:trHeight w:val="425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82C57C8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8305BF7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 w:rsidR="00360D8A">
              <w:rPr>
                <w:b/>
                <w:sz w:val="20"/>
                <w:szCs w:val="20"/>
              </w:rPr>
              <w:t xml:space="preserve"> (cout horaire)</w:t>
            </w:r>
          </w:p>
          <w:p w14:paraId="1244D113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5157E2C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9647A2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446F030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0792F36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151949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DA18BA" w:rsidRPr="007970DE" w14:paraId="3E143478" w14:textId="77777777" w:rsidTr="002F51E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784C0" w14:textId="77777777" w:rsidR="0017074C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Cout abonnement </w:t>
            </w:r>
            <w:r w:rsidRPr="0017074C">
              <w:rPr>
                <w:bCs/>
                <w:sz w:val="20"/>
                <w:szCs w:val="20"/>
                <w:u w:val="single"/>
              </w:rPr>
              <w:t>mensuel</w:t>
            </w:r>
            <w:r>
              <w:rPr>
                <w:bCs/>
                <w:sz w:val="20"/>
                <w:szCs w:val="20"/>
              </w:rPr>
              <w:t xml:space="preserve"> au service de télésurveillance</w:t>
            </w:r>
            <w:r w:rsidRPr="007970DE">
              <w:rPr>
                <w:bCs/>
                <w:sz w:val="20"/>
                <w:szCs w:val="20"/>
              </w:rPr>
              <w:t xml:space="preserve"> </w:t>
            </w:r>
          </w:p>
          <w:p w14:paraId="48D1EBFE" w14:textId="63DDB5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(</w:t>
            </w:r>
            <w:proofErr w:type="gramStart"/>
            <w:r w:rsidRPr="007970DE">
              <w:rPr>
                <w:bCs/>
                <w:sz w:val="20"/>
                <w:szCs w:val="20"/>
              </w:rPr>
              <w:t>coût</w:t>
            </w:r>
            <w:proofErr w:type="gramEnd"/>
            <w:r w:rsidRPr="007970DE">
              <w:rPr>
                <w:bCs/>
                <w:sz w:val="20"/>
                <w:szCs w:val="20"/>
              </w:rPr>
              <w:t xml:space="preserve"> unitaire)</w:t>
            </w:r>
          </w:p>
          <w:p w14:paraId="385747EA" w14:textId="777777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6EB148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BF6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224DED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3568784E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F3C265" w14:textId="3AB8C292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 w:rsidR="004D63C4">
              <w:rPr>
                <w:bCs/>
                <w:sz w:val="20"/>
                <w:szCs w:val="20"/>
              </w:rPr>
              <w:t xml:space="preserve"> </w:t>
            </w:r>
            <w:r w:rsidR="004D63C4" w:rsidRPr="0017074C">
              <w:rPr>
                <w:b/>
                <w:sz w:val="20"/>
                <w:szCs w:val="20"/>
              </w:rPr>
              <w:t>Jour</w:t>
            </w:r>
            <w:r w:rsidR="000865B7">
              <w:rPr>
                <w:b/>
                <w:sz w:val="20"/>
                <w:szCs w:val="20"/>
              </w:rPr>
              <w:t xml:space="preserve"> 06-22h00</w:t>
            </w:r>
          </w:p>
          <w:p w14:paraId="282DC25A" w14:textId="5EDF70B5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85B99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2E5103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E6DAE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F51EC" w:rsidRPr="007970DE" w14:paraId="778E5895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FCA0CC" w14:textId="1BF548A2" w:rsidR="002F51EC" w:rsidRDefault="002F51EC" w:rsidP="002F51EC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17074C">
              <w:rPr>
                <w:b/>
                <w:sz w:val="20"/>
                <w:szCs w:val="20"/>
              </w:rPr>
              <w:t>Nuit</w:t>
            </w:r>
            <w:r w:rsidR="000865B7">
              <w:rPr>
                <w:b/>
                <w:sz w:val="20"/>
                <w:szCs w:val="20"/>
              </w:rPr>
              <w:t xml:space="preserve"> 22h00-06h00</w:t>
            </w:r>
          </w:p>
          <w:p w14:paraId="0306C1E4" w14:textId="77777777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48FFCD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C8A2940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5D5B8E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F51EC" w:rsidRPr="007970DE" w14:paraId="1E79A11B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23DCBD" w14:textId="4DD5622B" w:rsidR="002F51EC" w:rsidRDefault="002F51EC" w:rsidP="002F51EC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17074C">
              <w:rPr>
                <w:b/>
                <w:sz w:val="20"/>
                <w:szCs w:val="20"/>
              </w:rPr>
              <w:t>Jour férié</w:t>
            </w:r>
            <w:r w:rsidR="000865B7">
              <w:rPr>
                <w:b/>
                <w:sz w:val="20"/>
                <w:szCs w:val="20"/>
              </w:rPr>
              <w:t xml:space="preserve"> 06h00-22h00</w:t>
            </w:r>
          </w:p>
          <w:p w14:paraId="79368B36" w14:textId="77777777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87946C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55CC2D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86A520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7193E739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DC1E95" w14:textId="7D2A1D6F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Frais de raccordement </w:t>
            </w:r>
          </w:p>
          <w:p w14:paraId="6DCD8614" w14:textId="77777777" w:rsidR="002D4514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En</w:t>
            </w:r>
            <w:r w:rsidR="00DA18BA" w:rsidRPr="007970DE">
              <w:rPr>
                <w:bCs/>
                <w:sz w:val="20"/>
                <w:szCs w:val="20"/>
              </w:rPr>
              <w:t xml:space="preserve"> télésurveillance</w:t>
            </w:r>
            <w:r w:rsidR="0017074C">
              <w:rPr>
                <w:bCs/>
                <w:sz w:val="20"/>
                <w:szCs w:val="20"/>
              </w:rPr>
              <w:t xml:space="preserve"> </w:t>
            </w:r>
          </w:p>
          <w:p w14:paraId="2E8DF03B" w14:textId="4CFBAA9F" w:rsidR="00DA18BA" w:rsidRPr="007970DE" w:rsidRDefault="002D4514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proofErr w:type="gramStart"/>
            <w:r w:rsidRPr="00091493">
              <w:rPr>
                <w:bCs/>
                <w:sz w:val="20"/>
                <w:szCs w:val="20"/>
                <w:u w:val="single"/>
              </w:rPr>
              <w:t>sans</w:t>
            </w:r>
            <w:proofErr w:type="gramEnd"/>
            <w:r w:rsidRPr="00091493">
              <w:rPr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bCs/>
                <w:sz w:val="20"/>
                <w:szCs w:val="20"/>
              </w:rPr>
              <w:t>déplacement sur site</w:t>
            </w:r>
          </w:p>
          <w:p w14:paraId="2AE4FF88" w14:textId="77777777" w:rsidR="00DA18BA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unitaire)</w:t>
            </w:r>
          </w:p>
          <w:p w14:paraId="1645C075" w14:textId="366A6658" w:rsidR="00020846" w:rsidRPr="007970DE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F504C0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C3EEB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AA1928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D4514" w:rsidRPr="007970DE" w14:paraId="4C4A6E7F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7601B7" w14:textId="77777777" w:rsidR="002D4514" w:rsidRPr="007970DE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Frais de raccordement </w:t>
            </w:r>
          </w:p>
          <w:p w14:paraId="79946535" w14:textId="77777777" w:rsidR="002D4514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En télésurveillance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 w14:paraId="672CA531" w14:textId="383F906D" w:rsidR="002D4514" w:rsidRPr="007970DE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proofErr w:type="gramStart"/>
            <w:r w:rsidRPr="002D4514">
              <w:rPr>
                <w:bCs/>
                <w:sz w:val="20"/>
                <w:szCs w:val="20"/>
                <w:u w:val="single"/>
              </w:rPr>
              <w:t>avec</w:t>
            </w:r>
            <w:proofErr w:type="gramEnd"/>
            <w:r w:rsidRPr="002D4514">
              <w:rPr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bCs/>
                <w:sz w:val="20"/>
                <w:szCs w:val="20"/>
              </w:rPr>
              <w:t>déplacement sur site</w:t>
            </w:r>
          </w:p>
          <w:p w14:paraId="36CA2F3B" w14:textId="77777777" w:rsidR="002D4514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unitaire)</w:t>
            </w:r>
          </w:p>
          <w:p w14:paraId="7FC2D7B3" w14:textId="77777777" w:rsidR="002D4514" w:rsidRDefault="002D4514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D9F425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783509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979560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0DD7D9DD" w14:textId="77777777" w:rsidTr="00B2373D">
        <w:trPr>
          <w:trHeight w:val="1550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24FB09" w14:textId="489F9B03" w:rsidR="004521DE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Frais d’installation d’un</w:t>
            </w:r>
            <w:r w:rsidR="00DA18BA" w:rsidRPr="007970DE">
              <w:rPr>
                <w:bCs/>
                <w:sz w:val="20"/>
                <w:szCs w:val="20"/>
              </w:rPr>
              <w:t xml:space="preserve"> </w:t>
            </w:r>
            <w:r w:rsidR="00DA18BA" w:rsidRPr="000865B7">
              <w:rPr>
                <w:b/>
                <w:sz w:val="20"/>
                <w:szCs w:val="20"/>
              </w:rPr>
              <w:t>transmetteur</w:t>
            </w:r>
            <w:r w:rsidR="00E45B81" w:rsidRPr="000865B7">
              <w:rPr>
                <w:b/>
                <w:sz w:val="20"/>
                <w:szCs w:val="20"/>
              </w:rPr>
              <w:t xml:space="preserve"> </w:t>
            </w:r>
            <w:r w:rsidR="000865B7" w:rsidRPr="000865B7">
              <w:rPr>
                <w:b/>
                <w:sz w:val="20"/>
                <w:szCs w:val="20"/>
              </w:rPr>
              <w:t>IP</w:t>
            </w:r>
            <w:r w:rsidR="000865B7">
              <w:rPr>
                <w:bCs/>
                <w:sz w:val="20"/>
                <w:szCs w:val="20"/>
              </w:rPr>
              <w:t xml:space="preserve"> sur alarme incendie ou intrusion</w:t>
            </w:r>
          </w:p>
          <w:p w14:paraId="521A71CA" w14:textId="35244983" w:rsidR="00DA18BA" w:rsidRPr="007970DE" w:rsidRDefault="00E45B81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(Pièce et main d’œuvre)</w:t>
            </w:r>
          </w:p>
          <w:p w14:paraId="5B8C246E" w14:textId="41A88232" w:rsidR="00DA18BA" w:rsidRPr="007970DE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 – préciser achat ou location)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5E65D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755601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710BA0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7074C" w:rsidRPr="007970DE" w14:paraId="6C9DCA06" w14:textId="77777777" w:rsidTr="00B2373D">
        <w:trPr>
          <w:trHeight w:val="1557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EA787" w14:textId="7BE0538E" w:rsidR="0017074C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Frais d’installation d’un </w:t>
            </w:r>
            <w:r w:rsidRPr="000865B7">
              <w:rPr>
                <w:b/>
                <w:sz w:val="20"/>
                <w:szCs w:val="20"/>
              </w:rPr>
              <w:t>dispositif de lever de doute</w:t>
            </w:r>
            <w:r>
              <w:rPr>
                <w:bCs/>
                <w:sz w:val="20"/>
                <w:szCs w:val="20"/>
              </w:rPr>
              <w:t xml:space="preserve"> à distance</w:t>
            </w:r>
            <w:r w:rsidR="00E45B81">
              <w:rPr>
                <w:bCs/>
                <w:sz w:val="20"/>
                <w:szCs w:val="20"/>
              </w:rPr>
              <w:t xml:space="preserve"> </w:t>
            </w:r>
            <w:r w:rsidR="000865B7">
              <w:rPr>
                <w:bCs/>
                <w:sz w:val="20"/>
                <w:szCs w:val="20"/>
              </w:rPr>
              <w:t xml:space="preserve">photo ou </w:t>
            </w:r>
            <w:r w:rsidR="00B2373D">
              <w:rPr>
                <w:bCs/>
                <w:sz w:val="20"/>
                <w:szCs w:val="20"/>
              </w:rPr>
              <w:t>vidéo</w:t>
            </w:r>
            <w:r w:rsidR="000865B7">
              <w:rPr>
                <w:bCs/>
                <w:sz w:val="20"/>
                <w:szCs w:val="20"/>
              </w:rPr>
              <w:t xml:space="preserve"> </w:t>
            </w:r>
            <w:r w:rsidR="00E45B81">
              <w:rPr>
                <w:bCs/>
                <w:sz w:val="20"/>
                <w:szCs w:val="20"/>
              </w:rPr>
              <w:t>(pièce et main d’œuvre)</w:t>
            </w:r>
          </w:p>
          <w:p w14:paraId="288439EB" w14:textId="3AFA7BC1" w:rsidR="0017074C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 – préciser achat ou location)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AEA876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81AAA2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7BD4C2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20846" w:rsidRPr="007970DE" w14:paraId="54D93B22" w14:textId="77777777" w:rsidTr="00DA18BA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50858" w14:textId="77777777" w:rsidR="00020846" w:rsidRPr="00020846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020846">
              <w:rPr>
                <w:bCs/>
                <w:sz w:val="20"/>
                <w:szCs w:val="20"/>
              </w:rPr>
              <w:t>Autre Frais (à préciser) :</w:t>
            </w:r>
          </w:p>
          <w:p w14:paraId="62CED1B5" w14:textId="77777777" w:rsidR="00020846" w:rsidRPr="00020846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3B8EB280" w14:textId="334FF91A" w:rsidR="00020846" w:rsidRPr="007970DE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020846">
              <w:rPr>
                <w:bCs/>
                <w:sz w:val="20"/>
                <w:szCs w:val="20"/>
              </w:rPr>
              <w:tab/>
            </w:r>
            <w:r w:rsidRPr="00020846">
              <w:rPr>
                <w:bCs/>
                <w:sz w:val="20"/>
                <w:szCs w:val="20"/>
              </w:rPr>
              <w:tab/>
            </w:r>
            <w:r w:rsidRPr="00020846">
              <w:rPr>
                <w:bCs/>
                <w:sz w:val="20"/>
                <w:szCs w:val="20"/>
              </w:rPr>
              <w:tab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629F28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80A663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7BEA53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34C34903" w14:textId="77777777" w:rsidTr="00DA18BA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CDAA82" w14:textId="77777777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Autre </w:t>
            </w:r>
            <w:r>
              <w:rPr>
                <w:bCs/>
                <w:sz w:val="20"/>
                <w:szCs w:val="20"/>
              </w:rPr>
              <w:t xml:space="preserve">Frais </w:t>
            </w:r>
            <w:r w:rsidRPr="007970DE">
              <w:rPr>
                <w:bCs/>
                <w:sz w:val="20"/>
                <w:szCs w:val="20"/>
              </w:rPr>
              <w:t>(à préciser) :</w:t>
            </w:r>
          </w:p>
          <w:p w14:paraId="6913120B" w14:textId="777777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639B0CD3" w14:textId="77777777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1BA82184" w14:textId="2E2BDBC6" w:rsidR="00020846" w:rsidRPr="007970DE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A7F8D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9BF959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B99CD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521B79A9" w14:textId="4E47E8F2" w:rsidR="007970DE" w:rsidRPr="005A5907" w:rsidRDefault="007970DE" w:rsidP="007970DE">
      <w:pPr>
        <w:spacing w:after="0" w:line="240" w:lineRule="auto"/>
        <w:jc w:val="left"/>
      </w:pPr>
      <w:r w:rsidRPr="005A5907">
        <w:t>A ……………………………………</w:t>
      </w:r>
      <w:proofErr w:type="gramStart"/>
      <w:r w:rsidRPr="005A5907">
        <w:t>…….</w:t>
      </w:r>
      <w:proofErr w:type="gramEnd"/>
      <w:r w:rsidRPr="005A5907">
        <w:t>., le ……………………………..</w:t>
      </w:r>
    </w:p>
    <w:p w14:paraId="6A57538D" w14:textId="2E0AA0CD" w:rsidR="00546266" w:rsidRPr="000865B7" w:rsidRDefault="007970DE" w:rsidP="007970DE">
      <w:pPr>
        <w:spacing w:after="0" w:line="240" w:lineRule="auto"/>
        <w:jc w:val="left"/>
        <w:rPr>
          <w:i/>
        </w:rPr>
      </w:pPr>
      <w:r w:rsidRPr="005A5907">
        <w:rPr>
          <w:b/>
          <w:u w:val="single"/>
        </w:rPr>
        <w:t xml:space="preserve">Signature du candidat : </w:t>
      </w:r>
      <w:r w:rsidRPr="005A5907">
        <w:rPr>
          <w:i/>
        </w:rPr>
        <w:t>(Représentant habilité à signer le marché</w:t>
      </w:r>
    </w:p>
    <w:sectPr w:rsidR="00546266" w:rsidRPr="000865B7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ADBB6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4E74117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361B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A5943AF" wp14:editId="1D863A03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8F9752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5943A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088F9752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16C49B9" wp14:editId="725526BB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BBBCAF" wp14:editId="08425D05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AF5D5A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du Maréchal Juin – 76130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BBBCAF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0CAF5D5A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0A87A0E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F73B51" wp14:editId="4BAB7C9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DF076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05898A26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4C5B" w14:textId="5CD96BDA" w:rsidR="0097016B" w:rsidRDefault="0057253A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C0B76EB" wp14:editId="353C5726">
              <wp:simplePos x="0" y="0"/>
              <wp:positionH relativeFrom="column">
                <wp:posOffset>-396240</wp:posOffset>
              </wp:positionH>
              <wp:positionV relativeFrom="paragraph">
                <wp:posOffset>-168275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1" name="Connecteur droit 11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" name="Connecteur droit 12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3" name="Imag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F5600E" id="Groupe 9" o:spid="_x0000_s1026" style="position:absolute;margin-left:-31.2pt;margin-top:-13.2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">
              <v:line id="Connecteur droit 11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" strokecolor="#767171" strokeweight="1.25pt">
                <v:stroke joinstyle="miter"/>
              </v:line>
              <v:line id="Connecteur droit 12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d5bwgAAANsAAAAPAAAAZHJzL2Rvd25yZXYueG1sRE9Na8JA&#10;EL0X/A/LCN7qRgU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AwUd5b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0123A1" wp14:editId="4AC0B7C5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EDBF76" w14:textId="43D7B61C" w:rsidR="00170140" w:rsidRDefault="00170140" w:rsidP="00170140">
                          <w:pPr>
                            <w:jc w:val="center"/>
                          </w:pPr>
                          <w:r w:rsidRPr="001B56C6">
                            <w:t xml:space="preserve">Marché </w:t>
                          </w:r>
                          <w:r w:rsidR="00376EB8">
                            <w:t>2026-08</w:t>
                          </w:r>
                          <w:r w:rsidR="007D053B">
                            <w:t xml:space="preserve"> - </w:t>
                          </w:r>
                          <w:r>
                            <w:t>Prestations humaines de sécurité et sûreté – BPU</w:t>
                          </w:r>
                        </w:p>
                        <w:p w14:paraId="61D70C60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0123A1" id="Rectangle 17" o:spid="_x0000_s1027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5EEDBF76" w14:textId="43D7B61C" w:rsidR="00170140" w:rsidRDefault="00170140" w:rsidP="00170140">
                    <w:pPr>
                      <w:jc w:val="center"/>
                    </w:pPr>
                    <w:r w:rsidRPr="001B56C6">
                      <w:t xml:space="preserve">Marché </w:t>
                    </w:r>
                    <w:r w:rsidR="00376EB8">
                      <w:t>2026-08</w:t>
                    </w:r>
                    <w:r w:rsidR="007D053B">
                      <w:t xml:space="preserve"> - </w:t>
                    </w:r>
                    <w:r>
                      <w:t>Prestations humaines de sécurité et sûreté – BPU</w:t>
                    </w:r>
                  </w:p>
                  <w:p w14:paraId="61D70C60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383D4472"/>
    <w:multiLevelType w:val="hybridMultilevel"/>
    <w:tmpl w:val="A4A4C3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0846"/>
    <w:rsid w:val="000816CD"/>
    <w:rsid w:val="000865B7"/>
    <w:rsid w:val="00091493"/>
    <w:rsid w:val="000B2878"/>
    <w:rsid w:val="0015176A"/>
    <w:rsid w:val="00170140"/>
    <w:rsid w:val="0017074C"/>
    <w:rsid w:val="001B56C6"/>
    <w:rsid w:val="00214C73"/>
    <w:rsid w:val="0026194E"/>
    <w:rsid w:val="002D4514"/>
    <w:rsid w:val="002F51EC"/>
    <w:rsid w:val="00346B11"/>
    <w:rsid w:val="00360D8A"/>
    <w:rsid w:val="00376EB8"/>
    <w:rsid w:val="0040132D"/>
    <w:rsid w:val="004220DC"/>
    <w:rsid w:val="00425F99"/>
    <w:rsid w:val="004521DE"/>
    <w:rsid w:val="0048017D"/>
    <w:rsid w:val="0049092A"/>
    <w:rsid w:val="004B54CB"/>
    <w:rsid w:val="004D63C4"/>
    <w:rsid w:val="00546266"/>
    <w:rsid w:val="0057253A"/>
    <w:rsid w:val="005A5907"/>
    <w:rsid w:val="0069590E"/>
    <w:rsid w:val="007157CD"/>
    <w:rsid w:val="00722042"/>
    <w:rsid w:val="007300D0"/>
    <w:rsid w:val="0078262F"/>
    <w:rsid w:val="007970DE"/>
    <w:rsid w:val="007D053B"/>
    <w:rsid w:val="00881669"/>
    <w:rsid w:val="008F2AF5"/>
    <w:rsid w:val="008F6EB1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81DB3"/>
    <w:rsid w:val="00AC6753"/>
    <w:rsid w:val="00AF62D3"/>
    <w:rsid w:val="00B2373D"/>
    <w:rsid w:val="00B405E2"/>
    <w:rsid w:val="00B67BE2"/>
    <w:rsid w:val="00BF5F86"/>
    <w:rsid w:val="00C22682"/>
    <w:rsid w:val="00C4308B"/>
    <w:rsid w:val="00C671C6"/>
    <w:rsid w:val="00C86BC9"/>
    <w:rsid w:val="00C913D9"/>
    <w:rsid w:val="00CE1B1E"/>
    <w:rsid w:val="00CF62A3"/>
    <w:rsid w:val="00D6123D"/>
    <w:rsid w:val="00D77F41"/>
    <w:rsid w:val="00DA18BA"/>
    <w:rsid w:val="00DD4AE1"/>
    <w:rsid w:val="00DD59F0"/>
    <w:rsid w:val="00E16B79"/>
    <w:rsid w:val="00E33AAA"/>
    <w:rsid w:val="00E45B81"/>
    <w:rsid w:val="00E868EE"/>
    <w:rsid w:val="00EF3358"/>
    <w:rsid w:val="00F07DC0"/>
    <w:rsid w:val="00F17ADF"/>
    <w:rsid w:val="00F616C7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83A191D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22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13</cp:revision>
  <cp:lastPrinted>2019-07-23T14:06:00Z</cp:lastPrinted>
  <dcterms:created xsi:type="dcterms:W3CDTF">2024-11-25T17:09:00Z</dcterms:created>
  <dcterms:modified xsi:type="dcterms:W3CDTF">2026-02-06T09:03:00Z</dcterms:modified>
</cp:coreProperties>
</file>