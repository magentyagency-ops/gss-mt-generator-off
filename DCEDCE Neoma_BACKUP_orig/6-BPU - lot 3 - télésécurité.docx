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E9F50" w14:textId="77777777" w:rsidR="00DA18BA" w:rsidRPr="00DD4AE1" w:rsidRDefault="00DA18BA" w:rsidP="00DA18BA">
      <w:pPr>
        <w:tabs>
          <w:tab w:val="left" w:pos="6504"/>
        </w:tabs>
      </w:pPr>
      <w:r>
        <w:rPr>
          <w:b/>
          <w:noProof/>
          <w:sz w:val="18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DE32A3" wp14:editId="494962BE">
                <wp:simplePos x="0" y="0"/>
                <wp:positionH relativeFrom="margin">
                  <wp:posOffset>3314065</wp:posOffset>
                </wp:positionH>
                <wp:positionV relativeFrom="paragraph">
                  <wp:posOffset>60325</wp:posOffset>
                </wp:positionV>
                <wp:extent cx="3019425" cy="441960"/>
                <wp:effectExtent l="0" t="0" r="28575" b="15240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A2F05" w14:textId="0CC31B97" w:rsidR="007970DE" w:rsidRDefault="007970DE" w:rsidP="00E868EE">
                            <w:pPr>
                              <w:shd w:val="clear" w:color="auto" w:fill="E2EFD9" w:themeFill="accent6" w:themeFillTint="33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Marché </w:t>
                            </w:r>
                            <w:r w:rsidR="00376EB8">
                              <w:rPr>
                                <w:b/>
                                <w:bCs/>
                              </w:rPr>
                              <w:t>2026-08</w:t>
                            </w:r>
                            <w:r w:rsidRPr="00DA18BA">
                              <w:rPr>
                                <w:b/>
                                <w:bCs/>
                              </w:rPr>
                              <w:t xml:space="preserve">– BPU </w:t>
                            </w:r>
                            <w:r w:rsidR="008F2AF5">
                              <w:rPr>
                                <w:b/>
                                <w:bCs/>
                              </w:rPr>
                              <w:t xml:space="preserve">                        Bordereau de Prix Unitaire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DE32A3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260.95pt;margin-top:4.75pt;width:237.75pt;height:34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">
                <v:textbox>
                  <w:txbxContent>
                    <w:p w14:paraId="666A2F05" w14:textId="0CC31B97" w:rsidR="007970DE" w:rsidRDefault="007970DE" w:rsidP="00E868EE">
                      <w:pPr>
                        <w:shd w:val="clear" w:color="auto" w:fill="E2EFD9" w:themeFill="accent6" w:themeFillTint="33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Marché </w:t>
                      </w:r>
                      <w:r w:rsidR="00376EB8">
                        <w:rPr>
                          <w:b/>
                          <w:bCs/>
                        </w:rPr>
                        <w:t>2026-08</w:t>
                      </w:r>
                      <w:r w:rsidRPr="00DA18BA">
                        <w:rPr>
                          <w:b/>
                          <w:bCs/>
                        </w:rPr>
                        <w:t xml:space="preserve">– BPU </w:t>
                      </w:r>
                      <w:r w:rsidR="008F2AF5">
                        <w:rPr>
                          <w:b/>
                          <w:bCs/>
                        </w:rPr>
                        <w:t xml:space="preserve">                        Bordereau de Prix Unitaire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F26B00" w14:textId="77777777" w:rsidR="001B56C6" w:rsidRDefault="001B56C6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78FF958B" w14:textId="77777777" w:rsidR="001B56C6" w:rsidRDefault="001B56C6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59EF9641" w14:textId="34786C9A" w:rsidR="007970DE" w:rsidRPr="000865B7" w:rsidRDefault="007970DE" w:rsidP="007970DE">
      <w:pPr>
        <w:pStyle w:val="Paragraphedeliste"/>
        <w:numPr>
          <w:ilvl w:val="0"/>
          <w:numId w:val="8"/>
        </w:numPr>
        <w:spacing w:after="0" w:line="240" w:lineRule="auto"/>
        <w:jc w:val="left"/>
        <w:rPr>
          <w:b/>
          <w:sz w:val="18"/>
          <w:szCs w:val="24"/>
        </w:rPr>
      </w:pPr>
      <w:r w:rsidRPr="002F51EC">
        <w:rPr>
          <w:b/>
          <w:sz w:val="18"/>
          <w:szCs w:val="24"/>
        </w:rPr>
        <w:t xml:space="preserve">PRESTATIONS </w:t>
      </w:r>
      <w:r w:rsidR="00EF3358" w:rsidRPr="002F51EC">
        <w:rPr>
          <w:b/>
          <w:sz w:val="18"/>
          <w:szCs w:val="24"/>
        </w:rPr>
        <w:t>SUPPLEMENTAIRES</w:t>
      </w:r>
      <w:r w:rsidRPr="002F51EC">
        <w:rPr>
          <w:b/>
          <w:sz w:val="18"/>
          <w:szCs w:val="24"/>
        </w:rPr>
        <w:t xml:space="preserve"> </w:t>
      </w:r>
      <w:r w:rsidR="002F51EC">
        <w:rPr>
          <w:b/>
          <w:sz w:val="18"/>
          <w:szCs w:val="24"/>
        </w:rPr>
        <w:t>DE TELE SECURITE – LOT 3</w:t>
      </w:r>
    </w:p>
    <w:p w14:paraId="3732EFF5" w14:textId="77777777" w:rsidR="0040132D" w:rsidRPr="007970DE" w:rsidRDefault="0040132D" w:rsidP="007970DE">
      <w:pPr>
        <w:keepNext/>
        <w:spacing w:after="0" w:line="240" w:lineRule="auto"/>
        <w:ind w:left="720"/>
        <w:outlineLvl w:val="4"/>
        <w:rPr>
          <w:rFonts w:eastAsia="Arial Unicode MS"/>
          <w:b/>
          <w:szCs w:val="20"/>
        </w:rPr>
      </w:pP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1984"/>
        <w:gridCol w:w="1984"/>
        <w:gridCol w:w="1843"/>
      </w:tblGrid>
      <w:tr w:rsidR="00DA18BA" w:rsidRPr="007970DE" w14:paraId="4877EA39" w14:textId="77777777" w:rsidTr="002F51EC">
        <w:trPr>
          <w:trHeight w:val="425"/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82C57C8" w14:textId="77777777" w:rsidR="00DA18BA" w:rsidRPr="007970DE" w:rsidRDefault="00DA18BA" w:rsidP="008F2AF5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18305BF7" w14:textId="77777777" w:rsidR="00DA18BA" w:rsidRPr="007970DE" w:rsidRDefault="00DA18BA" w:rsidP="008F2AF5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PRESTATIONS</w:t>
            </w:r>
            <w:r w:rsidR="00360D8A">
              <w:rPr>
                <w:b/>
                <w:sz w:val="20"/>
                <w:szCs w:val="20"/>
              </w:rPr>
              <w:t xml:space="preserve"> (cout horaire)</w:t>
            </w:r>
          </w:p>
          <w:p w14:paraId="1244D113" w14:textId="77777777" w:rsidR="00DA18BA" w:rsidRPr="007970DE" w:rsidRDefault="00DA18BA" w:rsidP="008F2AF5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5157E2C" w14:textId="77777777" w:rsidR="00DA18BA" w:rsidRPr="007970DE" w:rsidRDefault="00DA18BA" w:rsidP="00E868E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49647A2" w14:textId="77777777" w:rsidR="00DA18BA" w:rsidRPr="007970DE" w:rsidRDefault="00DA18BA" w:rsidP="00E868E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HT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446F030" w14:textId="77777777" w:rsidR="00DA18BA" w:rsidRPr="007970DE" w:rsidRDefault="00DA18BA" w:rsidP="008F2AF5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TVA 20%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0792F36" w14:textId="77777777" w:rsidR="00DA18BA" w:rsidRPr="007970DE" w:rsidRDefault="00DA18BA" w:rsidP="00E868E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4151949" w14:textId="77777777" w:rsidR="00DA18BA" w:rsidRPr="007970DE" w:rsidRDefault="00DA18BA" w:rsidP="00E868E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TTC</w:t>
            </w:r>
          </w:p>
        </w:tc>
      </w:tr>
      <w:tr w:rsidR="00DA18BA" w:rsidRPr="007970DE" w14:paraId="3E143478" w14:textId="77777777" w:rsidTr="002F51EC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8784C0" w14:textId="77777777" w:rsidR="0017074C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Cout abonnement </w:t>
            </w:r>
            <w:r w:rsidRPr="0017074C">
              <w:rPr>
                <w:bCs/>
                <w:sz w:val="20"/>
                <w:szCs w:val="20"/>
                <w:u w:val="single"/>
              </w:rPr>
              <w:t>mensuel</w:t>
            </w:r>
            <w:r>
              <w:rPr>
                <w:bCs/>
                <w:sz w:val="20"/>
                <w:szCs w:val="20"/>
              </w:rPr>
              <w:t xml:space="preserve"> au service de télésurveillance</w:t>
            </w:r>
            <w:r w:rsidRPr="007970DE">
              <w:rPr>
                <w:bCs/>
                <w:sz w:val="20"/>
                <w:szCs w:val="20"/>
              </w:rPr>
              <w:t xml:space="preserve"> </w:t>
            </w:r>
          </w:p>
          <w:p w14:paraId="48D1EBFE" w14:textId="63DDB577" w:rsidR="00DA18BA" w:rsidRPr="007970DE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>(</w:t>
            </w:r>
            <w:proofErr w:type="gramStart"/>
            <w:r w:rsidRPr="007970DE">
              <w:rPr>
                <w:bCs/>
                <w:sz w:val="20"/>
                <w:szCs w:val="20"/>
              </w:rPr>
              <w:t>coût</w:t>
            </w:r>
            <w:proofErr w:type="gramEnd"/>
            <w:r w:rsidRPr="007970DE">
              <w:rPr>
                <w:bCs/>
                <w:sz w:val="20"/>
                <w:szCs w:val="20"/>
              </w:rPr>
              <w:t xml:space="preserve"> unitaire)</w:t>
            </w:r>
          </w:p>
          <w:p w14:paraId="385747EA" w14:textId="77777777" w:rsidR="00DA18BA" w:rsidRPr="007970DE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6EB148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BF65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224DED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DA18BA" w:rsidRPr="007970DE" w14:paraId="3568784E" w14:textId="77777777" w:rsidTr="0017074C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F3C265" w14:textId="3AB8C292" w:rsidR="00DA18BA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 xml:space="preserve">Coût d’une intervention sur réception de téléalarme              </w:t>
            </w:r>
            <w:proofErr w:type="gramStart"/>
            <w:r w:rsidRPr="007970DE">
              <w:rPr>
                <w:bCs/>
                <w:sz w:val="20"/>
                <w:szCs w:val="20"/>
              </w:rPr>
              <w:t xml:space="preserve">   (</w:t>
            </w:r>
            <w:proofErr w:type="gramEnd"/>
            <w:r w:rsidRPr="007970DE">
              <w:rPr>
                <w:bCs/>
                <w:sz w:val="20"/>
                <w:szCs w:val="20"/>
              </w:rPr>
              <w:t>coût unitaire)</w:t>
            </w:r>
            <w:r w:rsidR="004D63C4">
              <w:rPr>
                <w:bCs/>
                <w:sz w:val="20"/>
                <w:szCs w:val="20"/>
              </w:rPr>
              <w:t xml:space="preserve"> </w:t>
            </w:r>
            <w:r w:rsidR="004D63C4" w:rsidRPr="0017074C">
              <w:rPr>
                <w:b/>
                <w:sz w:val="20"/>
                <w:szCs w:val="20"/>
              </w:rPr>
              <w:t>Jour</w:t>
            </w:r>
            <w:r w:rsidR="000865B7">
              <w:rPr>
                <w:b/>
                <w:sz w:val="20"/>
                <w:szCs w:val="20"/>
              </w:rPr>
              <w:t xml:space="preserve"> 06-22h00</w:t>
            </w:r>
          </w:p>
          <w:p w14:paraId="282DC25A" w14:textId="5EDF70B5" w:rsidR="002F51EC" w:rsidRPr="007970DE" w:rsidRDefault="002F51E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E85B99A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2E5103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E6DAE5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F51EC" w:rsidRPr="007970DE" w14:paraId="778E5895" w14:textId="77777777" w:rsidTr="0017074C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3FCA0CC" w14:textId="1BF548A2" w:rsidR="002F51EC" w:rsidRDefault="002F51EC" w:rsidP="002F51EC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 xml:space="preserve">Coût d’une intervention sur réception de téléalarme              </w:t>
            </w:r>
            <w:proofErr w:type="gramStart"/>
            <w:r w:rsidRPr="007970DE">
              <w:rPr>
                <w:bCs/>
                <w:sz w:val="20"/>
                <w:szCs w:val="20"/>
              </w:rPr>
              <w:t xml:space="preserve">   (</w:t>
            </w:r>
            <w:proofErr w:type="gramEnd"/>
            <w:r w:rsidRPr="007970DE">
              <w:rPr>
                <w:bCs/>
                <w:sz w:val="20"/>
                <w:szCs w:val="20"/>
              </w:rPr>
              <w:t>coût unitaire)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17074C">
              <w:rPr>
                <w:b/>
                <w:sz w:val="20"/>
                <w:szCs w:val="20"/>
              </w:rPr>
              <w:t>Nuit</w:t>
            </w:r>
            <w:r w:rsidR="000865B7">
              <w:rPr>
                <w:b/>
                <w:sz w:val="20"/>
                <w:szCs w:val="20"/>
              </w:rPr>
              <w:t xml:space="preserve"> 22h00-06h00</w:t>
            </w:r>
          </w:p>
          <w:p w14:paraId="0306C1E4" w14:textId="77777777" w:rsidR="002F51EC" w:rsidRPr="007970DE" w:rsidRDefault="002F51E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548FFCD" w14:textId="77777777" w:rsidR="002F51EC" w:rsidRPr="007970DE" w:rsidRDefault="002F51E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C8A2940" w14:textId="77777777" w:rsidR="002F51EC" w:rsidRPr="007970DE" w:rsidRDefault="002F51E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5D5B8E" w14:textId="77777777" w:rsidR="002F51EC" w:rsidRPr="007970DE" w:rsidRDefault="002F51E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F51EC" w:rsidRPr="007970DE" w14:paraId="1E79A11B" w14:textId="77777777" w:rsidTr="0017074C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623DCBD" w14:textId="4DD5622B" w:rsidR="002F51EC" w:rsidRDefault="002F51EC" w:rsidP="002F51EC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 xml:space="preserve">Coût d’une intervention sur réception de téléalarme              </w:t>
            </w:r>
            <w:proofErr w:type="gramStart"/>
            <w:r w:rsidRPr="007970DE">
              <w:rPr>
                <w:bCs/>
                <w:sz w:val="20"/>
                <w:szCs w:val="20"/>
              </w:rPr>
              <w:t xml:space="preserve">   (</w:t>
            </w:r>
            <w:proofErr w:type="gramEnd"/>
            <w:r w:rsidRPr="007970DE">
              <w:rPr>
                <w:bCs/>
                <w:sz w:val="20"/>
                <w:szCs w:val="20"/>
              </w:rPr>
              <w:t>coût unitaire)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17074C">
              <w:rPr>
                <w:b/>
                <w:sz w:val="20"/>
                <w:szCs w:val="20"/>
              </w:rPr>
              <w:t>Jour férié</w:t>
            </w:r>
            <w:r w:rsidR="000865B7">
              <w:rPr>
                <w:b/>
                <w:sz w:val="20"/>
                <w:szCs w:val="20"/>
              </w:rPr>
              <w:t xml:space="preserve"> 06h00-22h00</w:t>
            </w:r>
          </w:p>
          <w:p w14:paraId="79368B36" w14:textId="77777777" w:rsidR="002F51EC" w:rsidRPr="007970DE" w:rsidRDefault="002F51E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C87946C" w14:textId="77777777" w:rsidR="002F51EC" w:rsidRPr="007970DE" w:rsidRDefault="002F51E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855CC2D" w14:textId="77777777" w:rsidR="002F51EC" w:rsidRPr="007970DE" w:rsidRDefault="002F51E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E86A520" w14:textId="77777777" w:rsidR="002F51EC" w:rsidRPr="007970DE" w:rsidRDefault="002F51E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DA18BA" w:rsidRPr="007970DE" w14:paraId="7193E739" w14:textId="77777777" w:rsidTr="0017074C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DC1E95" w14:textId="7D2A1D6F" w:rsidR="00DA18BA" w:rsidRPr="007970DE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 xml:space="preserve">Frais de raccordement </w:t>
            </w:r>
          </w:p>
          <w:p w14:paraId="6DCD8614" w14:textId="77777777" w:rsidR="002D4514" w:rsidRDefault="002F51E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>En</w:t>
            </w:r>
            <w:r w:rsidR="00DA18BA" w:rsidRPr="007970DE">
              <w:rPr>
                <w:bCs/>
                <w:sz w:val="20"/>
                <w:szCs w:val="20"/>
              </w:rPr>
              <w:t xml:space="preserve"> télésurveillance</w:t>
            </w:r>
            <w:r w:rsidR="0017074C">
              <w:rPr>
                <w:bCs/>
                <w:sz w:val="20"/>
                <w:szCs w:val="20"/>
              </w:rPr>
              <w:t xml:space="preserve"> </w:t>
            </w:r>
          </w:p>
          <w:p w14:paraId="2E8DF03B" w14:textId="4CFBAA9F" w:rsidR="00DA18BA" w:rsidRPr="007970DE" w:rsidRDefault="002D4514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proofErr w:type="gramStart"/>
            <w:r w:rsidRPr="00091493">
              <w:rPr>
                <w:bCs/>
                <w:sz w:val="20"/>
                <w:szCs w:val="20"/>
                <w:u w:val="single"/>
              </w:rPr>
              <w:t>sans</w:t>
            </w:r>
            <w:proofErr w:type="gramEnd"/>
            <w:r w:rsidRPr="00091493">
              <w:rPr>
                <w:bCs/>
                <w:sz w:val="20"/>
                <w:szCs w:val="20"/>
                <w:u w:val="single"/>
              </w:rPr>
              <w:t xml:space="preserve"> </w:t>
            </w:r>
            <w:r>
              <w:rPr>
                <w:bCs/>
                <w:sz w:val="20"/>
                <w:szCs w:val="20"/>
              </w:rPr>
              <w:t>déplacement sur site</w:t>
            </w:r>
          </w:p>
          <w:p w14:paraId="2AE4FF88" w14:textId="77777777" w:rsidR="00DA18BA" w:rsidRDefault="0017074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</w:t>
            </w:r>
            <w:proofErr w:type="gramStart"/>
            <w:r>
              <w:rPr>
                <w:bCs/>
                <w:sz w:val="20"/>
                <w:szCs w:val="20"/>
              </w:rPr>
              <w:t>cout</w:t>
            </w:r>
            <w:proofErr w:type="gramEnd"/>
            <w:r>
              <w:rPr>
                <w:bCs/>
                <w:sz w:val="20"/>
                <w:szCs w:val="20"/>
              </w:rPr>
              <w:t xml:space="preserve"> unitaire)</w:t>
            </w:r>
          </w:p>
          <w:p w14:paraId="1645C075" w14:textId="366A6658" w:rsidR="00020846" w:rsidRPr="007970DE" w:rsidRDefault="00020846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CF504C0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C3EEBA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AA1928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2D4514" w:rsidRPr="007970DE" w14:paraId="4C4A6E7F" w14:textId="77777777" w:rsidTr="0017074C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7601B7" w14:textId="77777777" w:rsidR="002D4514" w:rsidRPr="007970DE" w:rsidRDefault="002D4514" w:rsidP="002D451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 xml:space="preserve">Frais de raccordement </w:t>
            </w:r>
          </w:p>
          <w:p w14:paraId="79946535" w14:textId="77777777" w:rsidR="002D4514" w:rsidRDefault="002D4514" w:rsidP="002D451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>En télésurveillance</w:t>
            </w:r>
            <w:r>
              <w:rPr>
                <w:bCs/>
                <w:sz w:val="20"/>
                <w:szCs w:val="20"/>
              </w:rPr>
              <w:t xml:space="preserve"> </w:t>
            </w:r>
          </w:p>
          <w:p w14:paraId="672CA531" w14:textId="383F906D" w:rsidR="002D4514" w:rsidRPr="007970DE" w:rsidRDefault="002D4514" w:rsidP="002D451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proofErr w:type="gramStart"/>
            <w:r w:rsidRPr="002D4514">
              <w:rPr>
                <w:bCs/>
                <w:sz w:val="20"/>
                <w:szCs w:val="20"/>
                <w:u w:val="single"/>
              </w:rPr>
              <w:t>avec</w:t>
            </w:r>
            <w:proofErr w:type="gramEnd"/>
            <w:r w:rsidRPr="002D4514">
              <w:rPr>
                <w:bCs/>
                <w:sz w:val="20"/>
                <w:szCs w:val="20"/>
                <w:u w:val="single"/>
              </w:rPr>
              <w:t xml:space="preserve"> </w:t>
            </w:r>
            <w:r>
              <w:rPr>
                <w:bCs/>
                <w:sz w:val="20"/>
                <w:szCs w:val="20"/>
              </w:rPr>
              <w:t>déplacement sur site</w:t>
            </w:r>
          </w:p>
          <w:p w14:paraId="36CA2F3B" w14:textId="77777777" w:rsidR="002D4514" w:rsidRDefault="002D4514" w:rsidP="002D451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</w:t>
            </w:r>
            <w:proofErr w:type="gramStart"/>
            <w:r>
              <w:rPr>
                <w:bCs/>
                <w:sz w:val="20"/>
                <w:szCs w:val="20"/>
              </w:rPr>
              <w:t>cout</w:t>
            </w:r>
            <w:proofErr w:type="gramEnd"/>
            <w:r>
              <w:rPr>
                <w:bCs/>
                <w:sz w:val="20"/>
                <w:szCs w:val="20"/>
              </w:rPr>
              <w:t xml:space="preserve"> unitaire)</w:t>
            </w:r>
          </w:p>
          <w:p w14:paraId="7FC2D7B3" w14:textId="77777777" w:rsidR="002D4514" w:rsidRDefault="002D4514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D9F425" w14:textId="77777777" w:rsidR="002D4514" w:rsidRPr="007970DE" w:rsidRDefault="002D451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783509" w14:textId="77777777" w:rsidR="002D4514" w:rsidRPr="007970DE" w:rsidRDefault="002D451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2979560" w14:textId="77777777" w:rsidR="002D4514" w:rsidRPr="007970DE" w:rsidRDefault="002D451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DA18BA" w:rsidRPr="007970DE" w14:paraId="0DD7D9DD" w14:textId="77777777" w:rsidTr="00B2373D">
        <w:trPr>
          <w:trHeight w:val="1550"/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24FB09" w14:textId="489F9B03" w:rsidR="004521DE" w:rsidRDefault="0017074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Frais d’installation d’un</w:t>
            </w:r>
            <w:r w:rsidR="00DA18BA" w:rsidRPr="007970DE">
              <w:rPr>
                <w:bCs/>
                <w:sz w:val="20"/>
                <w:szCs w:val="20"/>
              </w:rPr>
              <w:t xml:space="preserve"> </w:t>
            </w:r>
            <w:r w:rsidR="00DA18BA" w:rsidRPr="000865B7">
              <w:rPr>
                <w:b/>
                <w:sz w:val="20"/>
                <w:szCs w:val="20"/>
              </w:rPr>
              <w:t>transmetteur</w:t>
            </w:r>
            <w:r w:rsidR="00E45B81" w:rsidRPr="000865B7">
              <w:rPr>
                <w:b/>
                <w:sz w:val="20"/>
                <w:szCs w:val="20"/>
              </w:rPr>
              <w:t xml:space="preserve"> </w:t>
            </w:r>
            <w:r w:rsidR="000865B7" w:rsidRPr="000865B7">
              <w:rPr>
                <w:b/>
                <w:sz w:val="20"/>
                <w:szCs w:val="20"/>
              </w:rPr>
              <w:t>IP</w:t>
            </w:r>
            <w:r w:rsidR="000865B7">
              <w:rPr>
                <w:bCs/>
                <w:sz w:val="20"/>
                <w:szCs w:val="20"/>
              </w:rPr>
              <w:t xml:space="preserve"> sur alarme incendie ou intrusion</w:t>
            </w:r>
          </w:p>
          <w:p w14:paraId="521A71CA" w14:textId="35244983" w:rsidR="00DA18BA" w:rsidRPr="007970DE" w:rsidRDefault="00E45B81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(Pièce et main d’œuvre)</w:t>
            </w:r>
          </w:p>
          <w:p w14:paraId="5B8C246E" w14:textId="41A88232" w:rsidR="00DA18BA" w:rsidRPr="007970DE" w:rsidRDefault="0017074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</w:t>
            </w:r>
            <w:proofErr w:type="gramStart"/>
            <w:r>
              <w:rPr>
                <w:bCs/>
                <w:sz w:val="20"/>
                <w:szCs w:val="20"/>
              </w:rPr>
              <w:t>cout</w:t>
            </w:r>
            <w:proofErr w:type="gramEnd"/>
            <w:r>
              <w:rPr>
                <w:bCs/>
                <w:sz w:val="20"/>
                <w:szCs w:val="20"/>
              </w:rPr>
              <w:t xml:space="preserve"> unitaire – préciser achat ou location)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A5E65D5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2755601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710BA0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17074C" w:rsidRPr="007970DE" w14:paraId="6C9DCA06" w14:textId="77777777" w:rsidTr="00B2373D">
        <w:trPr>
          <w:trHeight w:val="1557"/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72EA787" w14:textId="7BE0538E" w:rsidR="0017074C" w:rsidRDefault="0017074C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Frais d’installation d’un </w:t>
            </w:r>
            <w:r w:rsidRPr="000865B7">
              <w:rPr>
                <w:b/>
                <w:sz w:val="20"/>
                <w:szCs w:val="20"/>
              </w:rPr>
              <w:t>dispositif de lever de doute</w:t>
            </w:r>
            <w:r>
              <w:rPr>
                <w:bCs/>
                <w:sz w:val="20"/>
                <w:szCs w:val="20"/>
              </w:rPr>
              <w:t xml:space="preserve"> à distance</w:t>
            </w:r>
            <w:r w:rsidR="00E45B81">
              <w:rPr>
                <w:bCs/>
                <w:sz w:val="20"/>
                <w:szCs w:val="20"/>
              </w:rPr>
              <w:t xml:space="preserve"> </w:t>
            </w:r>
            <w:r w:rsidR="000865B7">
              <w:rPr>
                <w:bCs/>
                <w:sz w:val="20"/>
                <w:szCs w:val="20"/>
              </w:rPr>
              <w:t xml:space="preserve">photo ou </w:t>
            </w:r>
            <w:r w:rsidR="00B2373D">
              <w:rPr>
                <w:bCs/>
                <w:sz w:val="20"/>
                <w:szCs w:val="20"/>
              </w:rPr>
              <w:t>vidéo</w:t>
            </w:r>
            <w:r w:rsidR="000865B7">
              <w:rPr>
                <w:bCs/>
                <w:sz w:val="20"/>
                <w:szCs w:val="20"/>
              </w:rPr>
              <w:t xml:space="preserve"> </w:t>
            </w:r>
            <w:r w:rsidR="00E45B81">
              <w:rPr>
                <w:bCs/>
                <w:sz w:val="20"/>
                <w:szCs w:val="20"/>
              </w:rPr>
              <w:t>(pièce et main d’œuvre)</w:t>
            </w:r>
          </w:p>
          <w:p w14:paraId="288439EB" w14:textId="3AFA7BC1" w:rsidR="0017074C" w:rsidRDefault="00020846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</w:t>
            </w:r>
            <w:proofErr w:type="gramStart"/>
            <w:r>
              <w:rPr>
                <w:bCs/>
                <w:sz w:val="20"/>
                <w:szCs w:val="20"/>
              </w:rPr>
              <w:t>cout</w:t>
            </w:r>
            <w:proofErr w:type="gramEnd"/>
            <w:r>
              <w:rPr>
                <w:bCs/>
                <w:sz w:val="20"/>
                <w:szCs w:val="20"/>
              </w:rPr>
              <w:t xml:space="preserve"> unitaire – préciser achat ou location)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AEA876" w14:textId="77777777" w:rsidR="0017074C" w:rsidRPr="007970DE" w:rsidRDefault="0017074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81AAA2" w14:textId="77777777" w:rsidR="0017074C" w:rsidRPr="007970DE" w:rsidRDefault="0017074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F7BD4C2" w14:textId="77777777" w:rsidR="0017074C" w:rsidRPr="007970DE" w:rsidRDefault="0017074C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20846" w:rsidRPr="007970DE" w14:paraId="54D93B22" w14:textId="77777777" w:rsidTr="00DA18BA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B50858" w14:textId="77777777" w:rsidR="00020846" w:rsidRPr="00020846" w:rsidRDefault="00020846" w:rsidP="00020846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020846">
              <w:rPr>
                <w:bCs/>
                <w:sz w:val="20"/>
                <w:szCs w:val="20"/>
              </w:rPr>
              <w:t>Autre Frais (à préciser) :</w:t>
            </w:r>
          </w:p>
          <w:p w14:paraId="62CED1B5" w14:textId="77777777" w:rsidR="00020846" w:rsidRPr="00020846" w:rsidRDefault="00020846" w:rsidP="00020846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  <w:p w14:paraId="3B8EB280" w14:textId="334FF91A" w:rsidR="00020846" w:rsidRPr="007970DE" w:rsidRDefault="00020846" w:rsidP="00020846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020846">
              <w:rPr>
                <w:bCs/>
                <w:sz w:val="20"/>
                <w:szCs w:val="20"/>
              </w:rPr>
              <w:tab/>
            </w:r>
            <w:r w:rsidRPr="00020846">
              <w:rPr>
                <w:bCs/>
                <w:sz w:val="20"/>
                <w:szCs w:val="20"/>
              </w:rPr>
              <w:tab/>
            </w:r>
            <w:r w:rsidRPr="00020846">
              <w:rPr>
                <w:bCs/>
                <w:sz w:val="20"/>
                <w:szCs w:val="20"/>
              </w:rPr>
              <w:tab/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629F28" w14:textId="77777777" w:rsidR="00020846" w:rsidRPr="007970DE" w:rsidRDefault="00020846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80A663" w14:textId="77777777" w:rsidR="00020846" w:rsidRPr="007970DE" w:rsidRDefault="00020846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7BEA53" w14:textId="77777777" w:rsidR="00020846" w:rsidRPr="007970DE" w:rsidRDefault="00020846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DA18BA" w:rsidRPr="007970DE" w14:paraId="34C34903" w14:textId="77777777" w:rsidTr="00DA18BA">
        <w:trPr>
          <w:jc w:val="center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CDAA82" w14:textId="77777777" w:rsidR="00DA18BA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  <w:r w:rsidRPr="007970DE">
              <w:rPr>
                <w:bCs/>
                <w:sz w:val="20"/>
                <w:szCs w:val="20"/>
              </w:rPr>
              <w:t xml:space="preserve">Autre </w:t>
            </w:r>
            <w:r>
              <w:rPr>
                <w:bCs/>
                <w:sz w:val="20"/>
                <w:szCs w:val="20"/>
              </w:rPr>
              <w:t xml:space="preserve">Frais </w:t>
            </w:r>
            <w:r w:rsidRPr="007970DE">
              <w:rPr>
                <w:bCs/>
                <w:sz w:val="20"/>
                <w:szCs w:val="20"/>
              </w:rPr>
              <w:t>(à préciser) :</w:t>
            </w:r>
          </w:p>
          <w:p w14:paraId="6913120B" w14:textId="77777777" w:rsidR="00DA18BA" w:rsidRPr="007970DE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  <w:p w14:paraId="639B0CD3" w14:textId="77777777" w:rsidR="00DA18BA" w:rsidRDefault="00DA18BA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  <w:p w14:paraId="1BA82184" w14:textId="2E2BDBC6" w:rsidR="00020846" w:rsidRPr="007970DE" w:rsidRDefault="00020846" w:rsidP="0040132D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1A7F8D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9BF959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B99CDA" w14:textId="77777777" w:rsidR="00DA18BA" w:rsidRPr="007970DE" w:rsidRDefault="00DA18BA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</w:tbl>
    <w:p w14:paraId="521B79A9" w14:textId="4E47E8F2" w:rsidR="007970DE" w:rsidRPr="005A5907" w:rsidRDefault="007970DE" w:rsidP="007970DE">
      <w:pPr>
        <w:spacing w:after="0" w:line="240" w:lineRule="auto"/>
        <w:jc w:val="left"/>
      </w:pPr>
      <w:r w:rsidRPr="005A5907">
        <w:t>A ……………………………………</w:t>
      </w:r>
      <w:proofErr w:type="gramStart"/>
      <w:r w:rsidRPr="005A5907">
        <w:t>…….</w:t>
      </w:r>
      <w:proofErr w:type="gramEnd"/>
      <w:r w:rsidRPr="005A5907">
        <w:t>., le ……………………………..</w:t>
      </w:r>
    </w:p>
    <w:p w14:paraId="6A57538D" w14:textId="2E0AA0CD" w:rsidR="00546266" w:rsidRPr="000865B7" w:rsidRDefault="007970DE" w:rsidP="007970DE">
      <w:pPr>
        <w:spacing w:after="0" w:line="240" w:lineRule="auto"/>
        <w:jc w:val="left"/>
        <w:rPr>
          <w:i/>
        </w:rPr>
      </w:pPr>
      <w:r w:rsidRPr="005A5907">
        <w:rPr>
          <w:b/>
          <w:u w:val="single"/>
        </w:rPr>
        <w:t xml:space="preserve">Signature du candidat : </w:t>
      </w:r>
      <w:r w:rsidRPr="005A5907">
        <w:rPr>
          <w:i/>
        </w:rPr>
        <w:t>(Représentant habilité à signer le marché</w:t>
      </w:r>
    </w:p>
    <w:sectPr w:rsidR="00546266" w:rsidRPr="000865B7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ADBB6" w14:textId="77777777" w:rsidR="00722042" w:rsidRDefault="00722042" w:rsidP="00D77F41">
      <w:pPr>
        <w:spacing w:after="0" w:line="240" w:lineRule="auto"/>
      </w:pPr>
      <w:r>
        <w:separator/>
      </w:r>
    </w:p>
  </w:endnote>
  <w:endnote w:type="continuationSeparator" w:id="0">
    <w:p w14:paraId="4E741172" w14:textId="77777777" w:rsidR="00722042" w:rsidRDefault="00722042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0361B" w14:textId="77777777" w:rsidR="00D77F41" w:rsidRDefault="00A27D90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A5943AF" wp14:editId="1D863A03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8F9752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5943AF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9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" filled="f" stroked="f">
              <v:textbox>
                <w:txbxContent>
                  <w:p w14:paraId="088F9752" w14:textId="77777777"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16C49B9" wp14:editId="725526BB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1329E3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  <w:r w:rsidR="00D77F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BBBCAF" wp14:editId="08425D05">
              <wp:simplePos x="0" y="0"/>
              <wp:positionH relativeFrom="page">
                <wp:posOffset>59055</wp:posOffset>
              </wp:positionH>
              <wp:positionV relativeFrom="paragraph">
                <wp:posOffset>227140</wp:posOffset>
              </wp:positionV>
              <wp:extent cx="7493330" cy="308759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330" cy="3087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AF5D5A" w14:textId="77777777" w:rsidR="00D77F41" w:rsidRPr="00A27D90" w:rsidRDefault="00D77F41" w:rsidP="00D77F41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NEOMA Business School – 1 rue Thomas Becket – 76821 MONT SAINT AIGNAN Cedex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BBBCAF" id="Zone de texte 8" o:spid="_x0000_s1030" type="#_x0000_t202" style="position:absolute;left:0;text-align:left;margin-left:4.65pt;margin-top:17.9pt;width:590.0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" filled="f" stroked="f" strokeweight=".5pt">
              <v:textbox>
                <w:txbxContent>
                  <w:p w14:paraId="0CAF5D5A" w14:textId="77777777" w:rsidR="00D77F41" w:rsidRPr="00A27D90" w:rsidRDefault="00D77F41" w:rsidP="00D77F41">
                    <w:pPr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NEOMA Business School – 1 rue Thomas Becket – 76821 MONT SAINT AIGNAN Cedex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70A87A0E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F73B51" wp14:editId="4BAB7C9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A792AB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DF076" w14:textId="77777777" w:rsidR="00722042" w:rsidRDefault="00722042" w:rsidP="00D77F41">
      <w:pPr>
        <w:spacing w:after="0" w:line="240" w:lineRule="auto"/>
      </w:pPr>
      <w:r>
        <w:separator/>
      </w:r>
    </w:p>
  </w:footnote>
  <w:footnote w:type="continuationSeparator" w:id="0">
    <w:p w14:paraId="05898A26" w14:textId="77777777" w:rsidR="00722042" w:rsidRDefault="00722042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34C5B" w14:textId="5CD96BDA" w:rsidR="0097016B" w:rsidRDefault="0057253A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C0B76EB" wp14:editId="353C5726">
              <wp:simplePos x="0" y="0"/>
              <wp:positionH relativeFrom="column">
                <wp:posOffset>-396240</wp:posOffset>
              </wp:positionH>
              <wp:positionV relativeFrom="paragraph">
                <wp:posOffset>-168275</wp:posOffset>
              </wp:positionV>
              <wp:extent cx="3459480" cy="431800"/>
              <wp:effectExtent l="0" t="0" r="26670" b="2540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1" name="Connecteur droit 11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2" name="Connecteur droit 12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3" name="Image 1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1F5600E" id="Groupe 9" o:spid="_x0000_s1026" style="position:absolute;margin-left:-31.2pt;margin-top:-13.25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">
              <v:line id="Connecteur droit 11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" strokecolor="#767171" strokeweight="1.25pt">
                <v:stroke joinstyle="miter"/>
              </v:line>
              <v:line id="Connecteur droit 12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3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4220DC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40123A1" wp14:editId="4AC0B7C5">
              <wp:simplePos x="0" y="0"/>
              <wp:positionH relativeFrom="page">
                <wp:posOffset>4210050</wp:posOffset>
              </wp:positionH>
              <wp:positionV relativeFrom="page">
                <wp:posOffset>187325</wp:posOffset>
              </wp:positionV>
              <wp:extent cx="3019425" cy="479572"/>
              <wp:effectExtent l="0" t="0" r="9525" b="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479572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EDBF76" w14:textId="43D7B61C" w:rsidR="00170140" w:rsidRDefault="00170140" w:rsidP="00170140">
                          <w:pPr>
                            <w:jc w:val="center"/>
                          </w:pPr>
                          <w:r w:rsidRPr="001B56C6">
                            <w:t xml:space="preserve">Marché </w:t>
                          </w:r>
                          <w:r w:rsidR="00376EB8">
                            <w:t>2026-08</w:t>
                          </w:r>
                          <w:r w:rsidR="007D053B">
                            <w:t xml:space="preserve"> - </w:t>
                          </w:r>
                          <w:r>
                            <w:t>Prestations humaines de sécurité et sûreté – BPU</w:t>
                          </w:r>
                        </w:p>
                        <w:p w14:paraId="61D70C60" w14:textId="77777777" w:rsidR="007157CD" w:rsidRDefault="007157CD" w:rsidP="007157CD">
                          <w:pPr>
                            <w:jc w:val="center"/>
                          </w:pP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0123A1" id="Rectangle 17" o:spid="_x0000_s1027" style="position:absolute;left:0;text-align:left;margin-left:331.5pt;margin-top:14.75pt;width:237.75pt;height:37.7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" fillcolor="#7390a1" stroked="f" strokeweight="1pt">
              <v:textbox>
                <w:txbxContent>
                  <w:p w14:paraId="5EEDBF76" w14:textId="43D7B61C" w:rsidR="00170140" w:rsidRDefault="00170140" w:rsidP="00170140">
                    <w:pPr>
                      <w:jc w:val="center"/>
                    </w:pPr>
                    <w:r w:rsidRPr="001B56C6">
                      <w:t xml:space="preserve">Marché </w:t>
                    </w:r>
                    <w:r w:rsidR="00376EB8">
                      <w:t>2026-08</w:t>
                    </w:r>
                    <w:r w:rsidR="007D053B">
                      <w:t xml:space="preserve"> - </w:t>
                    </w:r>
                    <w:r>
                      <w:t>Prestations humaines de sécurité et sûreté – BPU</w:t>
                    </w:r>
                  </w:p>
                  <w:p w14:paraId="61D70C60" w14:textId="77777777" w:rsidR="007157CD" w:rsidRDefault="007157CD" w:rsidP="007157CD">
                    <w:pPr>
                      <w:jc w:val="center"/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69590E">
      <w:tab/>
    </w:r>
    <w:r w:rsidR="0069590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4" w15:restartNumberingAfterBreak="0">
    <w:nsid w:val="383D4472"/>
    <w:multiLevelType w:val="hybridMultilevel"/>
    <w:tmpl w:val="A4A4C3D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83EF9"/>
    <w:multiLevelType w:val="hybridMultilevel"/>
    <w:tmpl w:val="244034F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3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20846"/>
    <w:rsid w:val="000816CD"/>
    <w:rsid w:val="000865B7"/>
    <w:rsid w:val="00091493"/>
    <w:rsid w:val="000B2878"/>
    <w:rsid w:val="0015176A"/>
    <w:rsid w:val="00170140"/>
    <w:rsid w:val="0017074C"/>
    <w:rsid w:val="001B56C6"/>
    <w:rsid w:val="00214C73"/>
    <w:rsid w:val="0026194E"/>
    <w:rsid w:val="002D4514"/>
    <w:rsid w:val="002F51EC"/>
    <w:rsid w:val="00346B11"/>
    <w:rsid w:val="00360D8A"/>
    <w:rsid w:val="00376EB8"/>
    <w:rsid w:val="0040132D"/>
    <w:rsid w:val="004220DC"/>
    <w:rsid w:val="00425F99"/>
    <w:rsid w:val="004521DE"/>
    <w:rsid w:val="0048017D"/>
    <w:rsid w:val="0049092A"/>
    <w:rsid w:val="004B54CB"/>
    <w:rsid w:val="004D63C4"/>
    <w:rsid w:val="00546266"/>
    <w:rsid w:val="0057253A"/>
    <w:rsid w:val="005A5907"/>
    <w:rsid w:val="0069590E"/>
    <w:rsid w:val="007157CD"/>
    <w:rsid w:val="00722042"/>
    <w:rsid w:val="007300D0"/>
    <w:rsid w:val="0078262F"/>
    <w:rsid w:val="007970DE"/>
    <w:rsid w:val="007D053B"/>
    <w:rsid w:val="00881669"/>
    <w:rsid w:val="008F2AF5"/>
    <w:rsid w:val="008F6EB1"/>
    <w:rsid w:val="009247C7"/>
    <w:rsid w:val="00940F0C"/>
    <w:rsid w:val="0097016B"/>
    <w:rsid w:val="00971BEF"/>
    <w:rsid w:val="009E0619"/>
    <w:rsid w:val="009E57A5"/>
    <w:rsid w:val="009F76C0"/>
    <w:rsid w:val="00A01B80"/>
    <w:rsid w:val="00A27D90"/>
    <w:rsid w:val="00A81DB3"/>
    <w:rsid w:val="00AC6753"/>
    <w:rsid w:val="00AF62D3"/>
    <w:rsid w:val="00B2373D"/>
    <w:rsid w:val="00B405E2"/>
    <w:rsid w:val="00B67BE2"/>
    <w:rsid w:val="00BF5F86"/>
    <w:rsid w:val="00C22682"/>
    <w:rsid w:val="00C4308B"/>
    <w:rsid w:val="00C671C6"/>
    <w:rsid w:val="00C86BC9"/>
    <w:rsid w:val="00C913D9"/>
    <w:rsid w:val="00CE1B1E"/>
    <w:rsid w:val="00CF62A3"/>
    <w:rsid w:val="00D6123D"/>
    <w:rsid w:val="00D77F41"/>
    <w:rsid w:val="00DA18BA"/>
    <w:rsid w:val="00DD4AE1"/>
    <w:rsid w:val="00DD59F0"/>
    <w:rsid w:val="00E16B79"/>
    <w:rsid w:val="00E33AAA"/>
    <w:rsid w:val="00E45B81"/>
    <w:rsid w:val="00E868EE"/>
    <w:rsid w:val="00EF3358"/>
    <w:rsid w:val="00F07DC0"/>
    <w:rsid w:val="00F17ADF"/>
    <w:rsid w:val="00F616C7"/>
    <w:rsid w:val="00F951C2"/>
    <w:rsid w:val="00F9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283A191D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F61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6D581-5ABA-48AF-B1BB-F28E968C3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</Template>
  <TotalTime>22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13</cp:revision>
  <cp:lastPrinted>2019-07-23T14:06:00Z</cp:lastPrinted>
  <dcterms:created xsi:type="dcterms:W3CDTF">2024-11-25T17:09:00Z</dcterms:created>
  <dcterms:modified xsi:type="dcterms:W3CDTF">2026-02-06T09:03:00Z</dcterms:modified>
</cp:coreProperties>
</file>