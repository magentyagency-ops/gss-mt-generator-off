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5929BF37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>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5929BF37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>– LOT 1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316C0589" w:rsidR="007970DE" w:rsidRPr="00652CA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1</w:t>
      </w: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417"/>
        <w:gridCol w:w="2416"/>
        <w:gridCol w:w="2268"/>
      </w:tblGrid>
      <w:tr w:rsidR="00534B9E" w:rsidRPr="007970DE" w14:paraId="7AE3BBED" w14:textId="77777777" w:rsidTr="00A5552E">
        <w:trPr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BE4D5" w:themeFill="accent2" w:themeFillTint="33"/>
            <w:vAlign w:val="center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>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Prix forfaitaire </w:t>
            </w:r>
            <w:r w:rsidRPr="0014490F">
              <w:rPr>
                <w:b/>
                <w:snapToGrid w:val="0"/>
                <w:u w:val="single"/>
              </w:rPr>
              <w:t xml:space="preserve">mensuel </w:t>
            </w:r>
            <w:r>
              <w:rPr>
                <w:b/>
                <w:snapToGrid w:val="0"/>
              </w:rPr>
              <w:t>€ TTC</w:t>
            </w:r>
          </w:p>
        </w:tc>
      </w:tr>
      <w:tr w:rsidR="00534B9E" w:rsidRPr="007970DE" w14:paraId="709A9116" w14:textId="77777777" w:rsidTr="00A5552E">
        <w:trPr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0DAD60A5" w14:textId="2317FE86" w:rsidR="00534B9E" w:rsidRPr="007970DE" w:rsidRDefault="00534B9E" w:rsidP="00122DCE">
            <w:pPr>
              <w:spacing w:after="0" w:line="240" w:lineRule="auto"/>
              <w:ind w:firstLine="72"/>
              <w:rPr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1- </w:t>
            </w:r>
            <w:r w:rsidRPr="007970DE">
              <w:rPr>
                <w:snapToGrid w:val="0"/>
                <w:sz w:val="20"/>
                <w:szCs w:val="20"/>
              </w:rPr>
              <w:t xml:space="preserve">Campus principal à Mont-Saint-Aignan </w:t>
            </w:r>
            <w:r w:rsidRPr="00425F99">
              <w:rPr>
                <w:b/>
                <w:snapToGrid w:val="0"/>
                <w:sz w:val="20"/>
                <w:szCs w:val="20"/>
              </w:rPr>
              <w:t>et site annexe INSPE</w:t>
            </w:r>
            <w:r>
              <w:rPr>
                <w:b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240E0C06" w14:textId="77777777" w:rsidR="00534B9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AAC464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19B61E9" w14:textId="77777777" w:rsidR="0014490F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4F6162FF" w14:textId="5E111D3C" w:rsidR="0014490F" w:rsidRPr="007970DE" w:rsidRDefault="0014490F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D5463C" w:rsidRPr="007970DE" w14:paraId="4870E898" w14:textId="77777777" w:rsidTr="0058698E">
        <w:trPr>
          <w:trHeight w:val="1933"/>
          <w:jc w:val="center"/>
        </w:trPr>
        <w:tc>
          <w:tcPr>
            <w:tcW w:w="2269" w:type="dxa"/>
            <w:shd w:val="clear" w:color="auto" w:fill="auto"/>
            <w:vAlign w:val="center"/>
          </w:tcPr>
          <w:p w14:paraId="5A675DA9" w14:textId="737A406E" w:rsidR="00D5463C" w:rsidRDefault="00D5463C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2-Mise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</w:t>
            </w:r>
            <w:r w:rsidRPr="0014490F">
              <w:rPr>
                <w:b/>
                <w:bCs/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pour les agents de sécurité du campus de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Mont-Saint-Aignan</w:t>
            </w:r>
            <w:r w:rsidR="00502690">
              <w:rPr>
                <w:snapToGrid w:val="0"/>
                <w:sz w:val="20"/>
                <w:szCs w:val="20"/>
              </w:rPr>
              <w:t xml:space="preserve"> (déplacement entre sites occasionnels)</w:t>
            </w:r>
          </w:p>
        </w:tc>
        <w:tc>
          <w:tcPr>
            <w:tcW w:w="2546" w:type="dxa"/>
            <w:shd w:val="clear" w:color="auto" w:fill="auto"/>
          </w:tcPr>
          <w:p w14:paraId="4A810D29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auto"/>
          </w:tcPr>
          <w:p w14:paraId="53E2C5E5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auto"/>
          </w:tcPr>
          <w:p w14:paraId="3DCEC087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3FBCC8D2" w14:textId="77777777" w:rsidR="00D5463C" w:rsidRPr="007970DE" w:rsidRDefault="00D5463C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6CD8C948" w14:textId="77777777" w:rsidTr="0058698E">
        <w:trPr>
          <w:trHeight w:val="1266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7B85420" w14:textId="5E8DA435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3-</w:t>
            </w:r>
            <w:r w:rsidRPr="007970DE">
              <w:rPr>
                <w:snapToGrid w:val="0"/>
                <w:sz w:val="20"/>
                <w:szCs w:val="20"/>
              </w:rPr>
              <w:t xml:space="preserve">Campus Pasteur à Rouen – UFR de Droit, Science Economique et </w:t>
            </w:r>
            <w:r>
              <w:rPr>
                <w:snapToGrid w:val="0"/>
                <w:sz w:val="20"/>
                <w:szCs w:val="20"/>
              </w:rPr>
              <w:t>Sciences Politiques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7AE16CF4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51DCC7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339ECF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580026E" w14:textId="65C09151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6AE9EF4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460DB4C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B8D7546" w14:textId="7F7852C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0E67D1DA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0F0DCD45" w14:textId="1CD1E452" w:rsidR="00CE22D3" w:rsidRDefault="00CE22D3" w:rsidP="00122DCE">
            <w:pPr>
              <w:widowControl w:val="0"/>
              <w:spacing w:after="0" w:line="240" w:lineRule="auto"/>
              <w:ind w:firstLine="72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4-</w:t>
            </w:r>
            <w:r w:rsidRPr="007970DE">
              <w:rPr>
                <w:snapToGrid w:val="0"/>
                <w:sz w:val="20"/>
                <w:szCs w:val="20"/>
              </w:rPr>
              <w:t>Campus Rouen Martainville – UFR Santé</w:t>
            </w:r>
          </w:p>
        </w:tc>
        <w:tc>
          <w:tcPr>
            <w:tcW w:w="2546" w:type="dxa"/>
            <w:shd w:val="clear" w:color="auto" w:fill="FFFFFF" w:themeFill="background1"/>
          </w:tcPr>
          <w:p w14:paraId="3B30DC0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C76DCC0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FF9F8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8938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58F819F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7D6C8EB8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48AC2081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5D7BCDC2" w14:textId="77777777" w:rsidTr="0058698E">
        <w:trPr>
          <w:trHeight w:val="1512"/>
          <w:jc w:val="center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EAA9A27" w14:textId="07BFCA02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5- </w:t>
            </w:r>
            <w:r w:rsidRPr="007970DE">
              <w:rPr>
                <w:snapToGrid w:val="0"/>
                <w:sz w:val="20"/>
                <w:szCs w:val="20"/>
              </w:rPr>
              <w:t>Campus du Madrillet à Saint Etienne du Rouvray – UFR sciences, Esitech et CORIA</w:t>
            </w:r>
            <w:r w:rsidRPr="007970DE">
              <w:rPr>
                <w:bCs/>
                <w:snapToGrid w:val="0"/>
                <w:sz w:val="20"/>
                <w:szCs w:val="20"/>
              </w:rPr>
              <w:t xml:space="preserve"> 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14:paraId="01E8AC8E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9D9D9" w:themeFill="background1" w:themeFillShade="D9"/>
          </w:tcPr>
          <w:p w14:paraId="563063A7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9D9D9" w:themeFill="background1" w:themeFillShade="D9"/>
          </w:tcPr>
          <w:p w14:paraId="77626AC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6BF3FC" w14:textId="318C88A2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5AA3910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29C90346" w14:textId="0010FEE3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Cs/>
                <w:snapToGrid w:val="0"/>
                <w:sz w:val="20"/>
                <w:szCs w:val="20"/>
              </w:rPr>
            </w:pPr>
            <w:r>
              <w:rPr>
                <w:bCs/>
                <w:snapToGrid w:val="0"/>
                <w:sz w:val="20"/>
                <w:szCs w:val="20"/>
              </w:rPr>
              <w:t xml:space="preserve">6-Mise à disposition d’un chef d’équipe – coordinateur </w:t>
            </w:r>
          </w:p>
        </w:tc>
        <w:tc>
          <w:tcPr>
            <w:tcW w:w="2546" w:type="dxa"/>
            <w:shd w:val="clear" w:color="auto" w:fill="FFFFFF" w:themeFill="background1"/>
          </w:tcPr>
          <w:p w14:paraId="53CCF748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F7D2931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693718A5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DA57D6E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1F8F5BD7" w14:textId="01B952AE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9C2FE8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</w:tcPr>
          <w:p w14:paraId="626C82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FFFFFF" w:themeFill="background1"/>
          </w:tcPr>
          <w:p w14:paraId="28AC50F3" w14:textId="15A7D394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792888E0" w14:textId="77777777" w:rsidTr="0058698E">
        <w:trPr>
          <w:trHeight w:val="1424"/>
          <w:jc w:val="center"/>
        </w:trPr>
        <w:tc>
          <w:tcPr>
            <w:tcW w:w="2269" w:type="dxa"/>
            <w:shd w:val="clear" w:color="auto" w:fill="D0CECE" w:themeFill="background2" w:themeFillShade="E6"/>
            <w:vAlign w:val="center"/>
          </w:tcPr>
          <w:p w14:paraId="4843A153" w14:textId="270F007D" w:rsidR="00CE22D3" w:rsidRPr="007970DE" w:rsidRDefault="00CE22D3" w:rsidP="00122DCE">
            <w:pPr>
              <w:widowControl w:val="0"/>
              <w:spacing w:after="0" w:line="240" w:lineRule="auto"/>
              <w:ind w:firstLine="72"/>
              <w:rPr>
                <w:b/>
                <w:bCs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7-Mise à disposition d’un </w:t>
            </w:r>
            <w:r w:rsidRPr="00CE22D3">
              <w:rPr>
                <w:b/>
                <w:bCs/>
                <w:snapToGrid w:val="0"/>
                <w:sz w:val="20"/>
                <w:szCs w:val="20"/>
              </w:rPr>
              <w:t>véhicule pour le chef d’équipe</w:t>
            </w:r>
            <w:r>
              <w:rPr>
                <w:snapToGrid w:val="0"/>
                <w:sz w:val="20"/>
                <w:szCs w:val="20"/>
              </w:rPr>
              <w:t xml:space="preserve"> (déplacement entre sites fréquents)</w:t>
            </w:r>
          </w:p>
        </w:tc>
        <w:tc>
          <w:tcPr>
            <w:tcW w:w="2546" w:type="dxa"/>
            <w:shd w:val="clear" w:color="auto" w:fill="D0CECE" w:themeFill="background2" w:themeFillShade="E6"/>
          </w:tcPr>
          <w:p w14:paraId="6590D11B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D0CECE" w:themeFill="background2" w:themeFillShade="E6"/>
          </w:tcPr>
          <w:p w14:paraId="7FB2DE7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D0CECE" w:themeFill="background2" w:themeFillShade="E6"/>
          </w:tcPr>
          <w:p w14:paraId="0C0E278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60FD9F0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CE22D3" w:rsidRPr="007970DE" w14:paraId="174DD3C2" w14:textId="77777777" w:rsidTr="00A5552E">
        <w:trPr>
          <w:jc w:val="center"/>
        </w:trPr>
        <w:tc>
          <w:tcPr>
            <w:tcW w:w="2269" w:type="dxa"/>
            <w:shd w:val="clear" w:color="auto" w:fill="FFFFFF" w:themeFill="background1"/>
            <w:vAlign w:val="center"/>
          </w:tcPr>
          <w:p w14:paraId="1E5C2342" w14:textId="77777777" w:rsidR="00CE22D3" w:rsidRPr="007970DE" w:rsidRDefault="00CE22D3" w:rsidP="00CE22D3">
            <w:pPr>
              <w:widowControl w:val="0"/>
              <w:spacing w:after="0" w:line="240" w:lineRule="auto"/>
              <w:ind w:firstLine="72"/>
              <w:jc w:val="left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</w:tc>
        <w:tc>
          <w:tcPr>
            <w:tcW w:w="2546" w:type="dxa"/>
            <w:shd w:val="clear" w:color="auto" w:fill="FFFFFF" w:themeFill="background1"/>
            <w:vAlign w:val="center"/>
          </w:tcPr>
          <w:p w14:paraId="4FC16BF9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A5816DC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416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5CFBDBDD" w14:textId="77777777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09F5A9D3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5648CFC9" w14:textId="77777777" w:rsidR="00CE22D3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  <w:p w14:paraId="3071C2E0" w14:textId="3080BFBF" w:rsidR="00CE22D3" w:rsidRPr="007970DE" w:rsidRDefault="00CE22D3" w:rsidP="00CE22D3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60218C9F" w14:textId="77777777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</w:p>
    <w:p w14:paraId="021CA7BA" w14:textId="24B3D8D5" w:rsidR="007970DE" w:rsidRPr="00D5463C" w:rsidRDefault="007970DE" w:rsidP="007970DE">
      <w:pPr>
        <w:spacing w:after="0" w:line="240" w:lineRule="auto"/>
        <w:jc w:val="left"/>
        <w:rPr>
          <w:lang w:val="en-GB"/>
        </w:rPr>
      </w:pPr>
      <w:r w:rsidRPr="00D5463C">
        <w:rPr>
          <w:lang w:val="en-GB"/>
        </w:rPr>
        <w:t>A ………………………………………</w:t>
      </w:r>
      <w:r w:rsidR="00D5463C" w:rsidRPr="00D5463C">
        <w:rPr>
          <w:lang w:val="en-GB"/>
        </w:rPr>
        <w:t>….</w:t>
      </w:r>
      <w:r w:rsidRPr="00D5463C">
        <w:rPr>
          <w:lang w:val="en-GB"/>
        </w:rPr>
        <w:t>, le …………………………</w:t>
      </w:r>
      <w:r w:rsidR="00D5463C" w:rsidRPr="00D5463C">
        <w:rPr>
          <w:lang w:val="en-GB"/>
        </w:rPr>
        <w:t>….</w:t>
      </w:r>
    </w:p>
    <w:p w14:paraId="205B36A1" w14:textId="77777777" w:rsidR="007970DE" w:rsidRPr="00D5463C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D5463C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67245548" w14:textId="77777777" w:rsidR="001B56C6" w:rsidRDefault="001B56C6" w:rsidP="00DA18BA">
      <w:pPr>
        <w:tabs>
          <w:tab w:val="left" w:pos="6504"/>
        </w:tabs>
      </w:pPr>
    </w:p>
    <w:p w14:paraId="77E886E7" w14:textId="7777777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16E01BE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275E90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16E01BE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275E90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3236A575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>SUPPLEMENTAIRES - LOT 1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52EEFE7" w14:textId="4678596B" w:rsidR="00050B08" w:rsidRPr="00F2349B" w:rsidRDefault="00050B08" w:rsidP="00050B08">
      <w:pPr>
        <w:rPr>
          <w:rFonts w:asciiTheme="minorHAnsi" w:hAnsiTheme="minorHAnsi" w:cstheme="minorHAnsi"/>
          <w:b/>
          <w:bCs/>
        </w:rPr>
      </w:pPr>
      <w:r w:rsidRPr="00F2349B">
        <w:rPr>
          <w:rFonts w:asciiTheme="minorHAnsi" w:hAnsiTheme="minorHAnsi" w:cstheme="minorHAnsi"/>
          <w:b/>
          <w:bCs/>
        </w:rPr>
        <w:t xml:space="preserve">80% des prestations supplémentaires </w:t>
      </w:r>
      <w:r>
        <w:rPr>
          <w:rFonts w:asciiTheme="minorHAnsi" w:hAnsiTheme="minorHAnsi" w:cstheme="minorHAnsi"/>
          <w:b/>
          <w:bCs/>
        </w:rPr>
        <w:t>devront être</w:t>
      </w:r>
      <w:r w:rsidRPr="00F2349B">
        <w:rPr>
          <w:rFonts w:asciiTheme="minorHAnsi" w:hAnsiTheme="minorHAnsi" w:cstheme="minorHAnsi"/>
          <w:b/>
          <w:bCs/>
        </w:rPr>
        <w:t xml:space="preserve"> réalisées par les agents de sécurité habituels des campus</w:t>
      </w:r>
      <w:r w:rsidR="002C6399">
        <w:rPr>
          <w:rFonts w:asciiTheme="minorHAnsi" w:hAnsiTheme="minorHAnsi" w:cstheme="minorHAnsi"/>
          <w:b/>
          <w:bCs/>
        </w:rPr>
        <w:t xml:space="preserve"> y compris le chef d’équipe et son adjoint</w:t>
      </w:r>
      <w:r w:rsidRPr="00F2349B">
        <w:rPr>
          <w:rFonts w:asciiTheme="minorHAnsi" w:hAnsiTheme="minorHAnsi" w:cstheme="minorHAnsi"/>
          <w:b/>
          <w:bCs/>
        </w:rPr>
        <w:t>.</w:t>
      </w:r>
      <w:r>
        <w:rPr>
          <w:rFonts w:asciiTheme="minorHAnsi" w:hAnsiTheme="minorHAnsi" w:cstheme="minorHAnsi"/>
          <w:b/>
          <w:bCs/>
        </w:rPr>
        <w:t xml:space="preserve"> A chaque échéance annuelle du contrat, ce taux sera vérifié par le responsable sûreté et des pénalités pourront être appliquées s’il n’est pas conforme au présent cahier des charges.</w:t>
      </w:r>
    </w:p>
    <w:p w14:paraId="0E182948" w14:textId="77777777" w:rsidR="0040132D" w:rsidRPr="007970DE" w:rsidRDefault="0040132D" w:rsidP="007970DE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726DB4" w:rsidRPr="007970DE" w14:paraId="1EE39DE0" w14:textId="77777777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61075DE" w14:textId="4E0F2EC4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0C97289E" w14:textId="0C723DB2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&gt;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 w:rsidR="00A5552E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7BF270F0" w14:textId="7952A0C9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Préavis &lt; </w:t>
            </w:r>
            <w:r w:rsidR="006F2750">
              <w:rPr>
                <w:b/>
                <w:sz w:val="20"/>
                <w:szCs w:val="20"/>
              </w:rPr>
              <w:t>7</w:t>
            </w:r>
            <w:r>
              <w:rPr>
                <w:b/>
                <w:sz w:val="20"/>
                <w:szCs w:val="20"/>
              </w:rPr>
              <w:t xml:space="preserve"> jours</w:t>
            </w:r>
            <w:r w:rsidR="001A72B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 xml:space="preserve"> – Bon de commande en urgence</w:t>
            </w:r>
          </w:p>
        </w:tc>
      </w:tr>
      <w:tr w:rsidR="00726DB4" w:rsidRPr="007970DE" w14:paraId="06706CA7" w14:textId="3FDA18BD" w:rsidTr="00A5552E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FF466C1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E16CB68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7B86580D" w14:textId="77777777" w:rsidR="00726DB4" w:rsidRPr="007970DE" w:rsidRDefault="00726DB4" w:rsidP="00726DB4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7C564852" w14:textId="52D99E44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15217CC9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60036E" w14:textId="77777777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CF3DBA9" w14:textId="4BE7B8E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 w:rsidR="0079557F"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223EA36F" w14:textId="1DAF6D53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5810A646" w14:textId="6E01D979" w:rsidR="00726DB4" w:rsidRPr="007970DE" w:rsidRDefault="00726DB4" w:rsidP="00C86627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79557F" w:rsidRPr="007970DE" w14:paraId="7A6AEAE9" w14:textId="77777777" w:rsidTr="00A5552E">
        <w:trPr>
          <w:jc w:val="center"/>
        </w:trPr>
        <w:tc>
          <w:tcPr>
            <w:tcW w:w="3189" w:type="dxa"/>
          </w:tcPr>
          <w:p w14:paraId="3B2CDA1E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028DCC79" w14:textId="35B350BB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997B7E7" w14:textId="06583FA2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7C770543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7D11CE3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F208C44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EB1CB6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5D5A2FC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FDA7296" w14:textId="77777777" w:rsidR="0079557F" w:rsidRPr="007970DE" w:rsidRDefault="0079557F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52E0B4FA" w14:textId="363E15A8" w:rsidTr="00A5552E">
        <w:trPr>
          <w:jc w:val="center"/>
        </w:trPr>
        <w:tc>
          <w:tcPr>
            <w:tcW w:w="3189" w:type="dxa"/>
          </w:tcPr>
          <w:p w14:paraId="4B90A008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22050668" w14:textId="5A6ABAE4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5D37F0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DBDE334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8C1EE5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06D1A8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43BC68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43BB6FA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0E57CFE9" w14:textId="1B10A728" w:rsidTr="00A5552E">
        <w:trPr>
          <w:jc w:val="center"/>
        </w:trPr>
        <w:tc>
          <w:tcPr>
            <w:tcW w:w="3189" w:type="dxa"/>
          </w:tcPr>
          <w:p w14:paraId="21167A8C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118BB7F6" w14:textId="14E9EE4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381D036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C175DC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77493D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8E95C7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B8DC84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94A2835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3F64081D" w14:textId="4E1F27BF" w:rsidTr="00A5552E">
        <w:trPr>
          <w:jc w:val="center"/>
        </w:trPr>
        <w:tc>
          <w:tcPr>
            <w:tcW w:w="3189" w:type="dxa"/>
          </w:tcPr>
          <w:p w14:paraId="7D7444D1" w14:textId="77777777" w:rsidR="0079557F" w:rsidRDefault="0079557F" w:rsidP="00122DCE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59CFD158" w14:textId="20275C8E" w:rsidR="00726DB4" w:rsidRPr="007970DE" w:rsidRDefault="00726DB4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49F038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357DEE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0E79D0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C44B383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12A77C5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E5AB21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26DB4" w:rsidRPr="007970DE" w14:paraId="12EA3E3E" w14:textId="2EDD5753" w:rsidTr="00A5552E">
        <w:trPr>
          <w:jc w:val="center"/>
        </w:trPr>
        <w:tc>
          <w:tcPr>
            <w:tcW w:w="3189" w:type="dxa"/>
          </w:tcPr>
          <w:p w14:paraId="37ADAC9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7B981B6B" w14:textId="161E7CC0" w:rsidR="00D5463C" w:rsidRPr="007970DE" w:rsidRDefault="00D5463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1560E4BD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133ECB8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00D2251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C6BE79C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52A1516B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1BD588E" w14:textId="77777777" w:rsidR="00726DB4" w:rsidRPr="007970DE" w:rsidRDefault="00726DB4" w:rsidP="007970D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4B3E2AF" w14:textId="62904FDE" w:rsidTr="00A5552E">
        <w:trPr>
          <w:jc w:val="center"/>
        </w:trPr>
        <w:tc>
          <w:tcPr>
            <w:tcW w:w="3189" w:type="dxa"/>
          </w:tcPr>
          <w:p w14:paraId="5C3D8DF4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6D9342B" w14:textId="77777777" w:rsidR="0079557F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3F628892" w14:textId="09FA6AA0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21E2B70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A754C9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109169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5554F21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6D7E1D3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FF3F7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79557F" w:rsidRPr="007970DE" w14:paraId="7C572F19" w14:textId="544A9643" w:rsidTr="00A5552E">
        <w:trPr>
          <w:jc w:val="center"/>
        </w:trPr>
        <w:tc>
          <w:tcPr>
            <w:tcW w:w="3189" w:type="dxa"/>
          </w:tcPr>
          <w:p w14:paraId="4E69D274" w14:textId="67B5B586" w:rsidR="007E44E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</w:t>
            </w:r>
            <w:r w:rsidR="00F90402">
              <w:rPr>
                <w:snapToGrid w:val="0"/>
                <w:sz w:val="20"/>
                <w:szCs w:val="20"/>
              </w:rPr>
              <w:t xml:space="preserve">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</w:t>
            </w:r>
            <w:r w:rsidR="00A5552E">
              <w:rPr>
                <w:snapToGrid w:val="0"/>
                <w:sz w:val="20"/>
                <w:szCs w:val="20"/>
              </w:rPr>
              <w:t>*</w:t>
            </w:r>
            <w:r w:rsidR="007E44EE">
              <w:rPr>
                <w:snapToGrid w:val="0"/>
                <w:sz w:val="20"/>
                <w:szCs w:val="20"/>
              </w:rPr>
              <w:t xml:space="preserve"> </w:t>
            </w:r>
          </w:p>
          <w:p w14:paraId="18EBC7C3" w14:textId="5377F6FA" w:rsidR="0079557F" w:rsidRDefault="007E44EE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0B0DB6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40C593F" w14:textId="565F166A" w:rsidR="0079557F" w:rsidRPr="007970DE" w:rsidRDefault="0079557F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8C8A186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23E97124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4DA6354A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C73620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18490A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55ADC535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64ADC37E" w14:textId="168654FB" w:rsidTr="00A5552E">
        <w:trPr>
          <w:jc w:val="center"/>
        </w:trPr>
        <w:tc>
          <w:tcPr>
            <w:tcW w:w="3189" w:type="dxa"/>
          </w:tcPr>
          <w:p w14:paraId="6C76A775" w14:textId="77777777" w:rsidR="0091074B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de prestation : </w:t>
            </w:r>
          </w:p>
          <w:p w14:paraId="37B6BC68" w14:textId="72CE393C" w:rsidR="0079557F" w:rsidRPr="007970DE" w:rsidRDefault="00AA06EC" w:rsidP="00122DCE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628F0A4E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866B207" w14:textId="79CA5796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8A4FD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A6E4DD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A76E7F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EAEC7B2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1230025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9557F" w:rsidRPr="007970DE" w14:paraId="17F5657B" w14:textId="1AA3D8BF" w:rsidTr="00A5552E">
        <w:trPr>
          <w:jc w:val="center"/>
        </w:trPr>
        <w:tc>
          <w:tcPr>
            <w:tcW w:w="3189" w:type="dxa"/>
          </w:tcPr>
          <w:p w14:paraId="7808A67E" w14:textId="77777777" w:rsidR="00AA06EC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931990E" w14:textId="01821FBF" w:rsidR="0079557F" w:rsidRPr="007970DE" w:rsidRDefault="00AA06EC" w:rsidP="00122DCE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B72AFAC" w14:textId="77777777" w:rsidR="0079557F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7EC99795" w14:textId="7B40AE7B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6C925B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3DB9B22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BEC937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43A14CE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633CE3CC" w14:textId="77777777" w:rsidR="0079557F" w:rsidRPr="007970DE" w:rsidRDefault="0079557F" w:rsidP="0079557F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4FA8C8A" w14:textId="77777777" w:rsidR="00534B9E" w:rsidRDefault="00534B9E" w:rsidP="00DA18BA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715310" w14:textId="39698F29" w:rsidR="00534B9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</w:pPr>
      <w:r w:rsidRPr="00F90402">
        <w:rPr>
          <w:i/>
          <w:szCs w:val="20"/>
        </w:rPr>
        <w:t xml:space="preserve">* Afin de maintenir un bon niveau de qualité, le recours aux agents de sécurité habituelle d’un des campus </w:t>
      </w:r>
      <w:r w:rsidRPr="00F90402">
        <w:rPr>
          <w:i/>
        </w:rPr>
        <w:t>sera prioritaire pour effectuer les prestations supplémentaires</w:t>
      </w:r>
      <w:r w:rsidRPr="00A5552E">
        <w:t>.</w:t>
      </w:r>
    </w:p>
    <w:p w14:paraId="21A5EF0A" w14:textId="77777777" w:rsidR="00A5552E" w:rsidRPr="00A5552E" w:rsidRDefault="00A5552E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1E8D1046" w14:textId="5B8BA9BC" w:rsidR="00D5463C" w:rsidRPr="00A5552E" w:rsidRDefault="008F2AF5" w:rsidP="00122DCE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</w:t>
      </w:r>
      <w:r w:rsidR="0079557F" w:rsidRPr="00A5552E">
        <w:rPr>
          <w:i/>
          <w:szCs w:val="20"/>
        </w:rPr>
        <w:t>*</w:t>
      </w:r>
      <w:r w:rsidRPr="00A5552E">
        <w:rPr>
          <w:i/>
          <w:szCs w:val="20"/>
        </w:rPr>
        <w:t xml:space="preserve"> Agent formé à l’utilisation </w:t>
      </w:r>
      <w:r w:rsidR="0049092A" w:rsidRPr="00A5552E">
        <w:rPr>
          <w:i/>
          <w:szCs w:val="20"/>
        </w:rPr>
        <w:t xml:space="preserve">en légitime défense </w:t>
      </w:r>
      <w:r w:rsidRPr="00A5552E">
        <w:rPr>
          <w:i/>
          <w:szCs w:val="20"/>
        </w:rPr>
        <w:t xml:space="preserve">et suite à </w:t>
      </w:r>
      <w:r w:rsidR="0058698E" w:rsidRPr="00A5552E">
        <w:rPr>
          <w:i/>
          <w:szCs w:val="20"/>
        </w:rPr>
        <w:t>arrêter</w:t>
      </w:r>
      <w:r w:rsidRPr="00A5552E">
        <w:rPr>
          <w:i/>
          <w:szCs w:val="20"/>
        </w:rPr>
        <w:t xml:space="preserve"> préfectoral dans le cadre d’</w:t>
      </w:r>
      <w:r w:rsidR="00AF62D3" w:rsidRPr="00A5552E">
        <w:rPr>
          <w:i/>
          <w:szCs w:val="20"/>
        </w:rPr>
        <w:t>u</w:t>
      </w:r>
      <w:r w:rsidRPr="00A5552E">
        <w:rPr>
          <w:i/>
          <w:szCs w:val="20"/>
        </w:rPr>
        <w:t>n</w:t>
      </w:r>
      <w:r w:rsidR="00AF62D3" w:rsidRPr="00A5552E">
        <w:rPr>
          <w:i/>
          <w:szCs w:val="20"/>
        </w:rPr>
        <w:t xml:space="preserve"> </w:t>
      </w:r>
      <w:r w:rsidRPr="00A5552E">
        <w:rPr>
          <w:i/>
          <w:szCs w:val="20"/>
        </w:rPr>
        <w:t>danger exceptionnel</w:t>
      </w:r>
      <w:r w:rsidR="00AF62D3" w:rsidRPr="00A5552E">
        <w:rPr>
          <w:i/>
          <w:szCs w:val="20"/>
        </w:rPr>
        <w:t> ; L’acquisition, la détention, le transport, le stockage sont à la charge du prestataire.</w:t>
      </w:r>
    </w:p>
    <w:p w14:paraId="36B4F59B" w14:textId="77777777" w:rsidR="00D5463C" w:rsidRPr="00360D8A" w:rsidRDefault="00D5463C" w:rsidP="002C6399">
      <w:pPr>
        <w:tabs>
          <w:tab w:val="left" w:pos="708"/>
          <w:tab w:val="center" w:pos="4819"/>
          <w:tab w:val="right" w:pos="9071"/>
        </w:tabs>
        <w:spacing w:after="0" w:line="240" w:lineRule="auto"/>
        <w:jc w:val="left"/>
        <w:rPr>
          <w:i/>
          <w:szCs w:val="20"/>
        </w:rPr>
      </w:pPr>
    </w:p>
    <w:p w14:paraId="157DE4E8" w14:textId="77777777" w:rsidR="008F2AF5" w:rsidRDefault="008F2AF5" w:rsidP="007970DE">
      <w:pPr>
        <w:spacing w:after="0" w:line="240" w:lineRule="auto"/>
        <w:jc w:val="left"/>
        <w:rPr>
          <w:szCs w:val="24"/>
        </w:rPr>
      </w:pPr>
    </w:p>
    <w:p w14:paraId="19C34A1C" w14:textId="7C295D06" w:rsidR="007970DE" w:rsidRDefault="007970DE" w:rsidP="007970DE">
      <w:pPr>
        <w:spacing w:after="0" w:line="240" w:lineRule="auto"/>
        <w:jc w:val="left"/>
      </w:pPr>
      <w:r w:rsidRPr="00D5463C">
        <w:t>A ……………………………………</w:t>
      </w:r>
      <w:r w:rsidR="00D5463C" w:rsidRPr="00D5463C">
        <w:t>……</w:t>
      </w:r>
      <w:r w:rsidRPr="00D5463C">
        <w:t>, le ………………………</w:t>
      </w:r>
      <w:r w:rsidR="00D5463C" w:rsidRPr="00D5463C">
        <w:t>……</w:t>
      </w:r>
      <w:r w:rsidRPr="00D5463C">
        <w:t>.</w:t>
      </w:r>
    </w:p>
    <w:p w14:paraId="59E2A9C3" w14:textId="77777777" w:rsidR="00D5463C" w:rsidRPr="00D5463C" w:rsidRDefault="00D5463C" w:rsidP="007970DE">
      <w:pPr>
        <w:spacing w:after="0" w:line="240" w:lineRule="auto"/>
        <w:jc w:val="left"/>
      </w:pPr>
    </w:p>
    <w:p w14:paraId="2A846201" w14:textId="120B3BAF" w:rsidR="00546266" w:rsidRPr="002C6399" w:rsidRDefault="007970DE" w:rsidP="007970DE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sectPr w:rsidR="00546266" w:rsidRPr="002C6399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7DF83" w14:textId="7EDE53FF" w:rsidR="00B7216E" w:rsidRDefault="00B7216E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2494C75" wp14:editId="3ED719C7">
              <wp:simplePos x="0" y="0"/>
              <wp:positionH relativeFrom="column">
                <wp:posOffset>-441960</wp:posOffset>
              </wp:positionH>
              <wp:positionV relativeFrom="paragraph">
                <wp:posOffset>-191135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CFCCD30" id="Groupe 11" o:spid="_x0000_s1026" style="position:absolute;margin-left:-34.8pt;margin-top:-15.05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" strokecolor="#767171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054DAA14" w14:textId="43AEF525" w:rsidR="0097016B" w:rsidRDefault="004220DC">
    <w:pPr>
      <w:pStyle w:val="En-tt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72134B2D" w:rsidR="00170140" w:rsidRDefault="00170140" w:rsidP="00170140">
                          <w:pPr>
                            <w:jc w:val="center"/>
                          </w:pPr>
                          <w:r w:rsidRPr="00275E90">
                            <w:t xml:space="preserve">Marché </w:t>
                          </w:r>
                          <w:r w:rsidR="00275E90" w:rsidRPr="00275E90">
                            <w:t>2026-08</w:t>
                          </w:r>
                          <w:r w:rsidR="007D053B">
                            <w:t xml:space="preserve"> - </w:t>
                          </w:r>
                          <w:r>
                            <w:t>Prestations humaines de sécurité et sûreté – DPGF</w:t>
                          </w:r>
                          <w:r w:rsidR="0058698E">
                            <w:t xml:space="preserve"> -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72134B2D" w:rsidR="00170140" w:rsidRDefault="00170140" w:rsidP="00170140">
                    <w:pPr>
                      <w:jc w:val="center"/>
                    </w:pPr>
                    <w:r w:rsidRPr="00275E90">
                      <w:t xml:space="preserve">Marché </w:t>
                    </w:r>
                    <w:r w:rsidR="00275E90" w:rsidRPr="00275E90">
                      <w:t>2026-08</w:t>
                    </w:r>
                    <w:r w:rsidR="007D053B">
                      <w:t xml:space="preserve"> - </w:t>
                    </w:r>
                    <w:r>
                      <w:t>Prestations humaines de sécurité et sûreté – DPGF</w:t>
                    </w:r>
                    <w:r w:rsidR="0058698E">
                      <w:t xml:space="preserve"> -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58698E">
      <w:t xml:space="preserve"> </w: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50B08"/>
    <w:rsid w:val="000816CD"/>
    <w:rsid w:val="000B0DB6"/>
    <w:rsid w:val="000B2878"/>
    <w:rsid w:val="00122DCE"/>
    <w:rsid w:val="0014490F"/>
    <w:rsid w:val="0015176A"/>
    <w:rsid w:val="00170140"/>
    <w:rsid w:val="001A72B6"/>
    <w:rsid w:val="001B56C6"/>
    <w:rsid w:val="00214C73"/>
    <w:rsid w:val="0026194E"/>
    <w:rsid w:val="00275E90"/>
    <w:rsid w:val="002C6399"/>
    <w:rsid w:val="003172DD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02690"/>
    <w:rsid w:val="00534B9E"/>
    <w:rsid w:val="00546266"/>
    <w:rsid w:val="0058698E"/>
    <w:rsid w:val="00652CAE"/>
    <w:rsid w:val="0069590E"/>
    <w:rsid w:val="006F2750"/>
    <w:rsid w:val="007157CD"/>
    <w:rsid w:val="00722042"/>
    <w:rsid w:val="00726DB4"/>
    <w:rsid w:val="007300D0"/>
    <w:rsid w:val="0078262F"/>
    <w:rsid w:val="0079557F"/>
    <w:rsid w:val="007970DE"/>
    <w:rsid w:val="007D053B"/>
    <w:rsid w:val="007E44EE"/>
    <w:rsid w:val="00867A9C"/>
    <w:rsid w:val="00881669"/>
    <w:rsid w:val="008F2AF5"/>
    <w:rsid w:val="008F6EB1"/>
    <w:rsid w:val="0091074B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5552E"/>
    <w:rsid w:val="00A81DB3"/>
    <w:rsid w:val="00AA06EC"/>
    <w:rsid w:val="00AC6753"/>
    <w:rsid w:val="00AF62D3"/>
    <w:rsid w:val="00B405E2"/>
    <w:rsid w:val="00B67BE2"/>
    <w:rsid w:val="00B7216E"/>
    <w:rsid w:val="00BF5F86"/>
    <w:rsid w:val="00C22682"/>
    <w:rsid w:val="00C4308B"/>
    <w:rsid w:val="00C671C6"/>
    <w:rsid w:val="00C86627"/>
    <w:rsid w:val="00C86BC9"/>
    <w:rsid w:val="00C913D9"/>
    <w:rsid w:val="00CE1B1E"/>
    <w:rsid w:val="00CE22D3"/>
    <w:rsid w:val="00CF62A3"/>
    <w:rsid w:val="00D5463C"/>
    <w:rsid w:val="00D6123D"/>
    <w:rsid w:val="00D77F41"/>
    <w:rsid w:val="00DA155B"/>
    <w:rsid w:val="00DA18BA"/>
    <w:rsid w:val="00DD4AE1"/>
    <w:rsid w:val="00DD59F0"/>
    <w:rsid w:val="00E16B79"/>
    <w:rsid w:val="00E868EE"/>
    <w:rsid w:val="00EF3358"/>
    <w:rsid w:val="00F07DC0"/>
    <w:rsid w:val="00F17ADF"/>
    <w:rsid w:val="00F560E4"/>
    <w:rsid w:val="00F616C7"/>
    <w:rsid w:val="00F90402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70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22</cp:revision>
  <cp:lastPrinted>2019-07-23T14:06:00Z</cp:lastPrinted>
  <dcterms:created xsi:type="dcterms:W3CDTF">2024-11-25T16:57:00Z</dcterms:created>
  <dcterms:modified xsi:type="dcterms:W3CDTF">2026-02-06T09:10:00Z</dcterms:modified>
</cp:coreProperties>
</file>